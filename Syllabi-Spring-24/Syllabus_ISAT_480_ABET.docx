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5CF87" w14:textId="28902362" w:rsidR="00C6420D" w:rsidRPr="00FA2D03" w:rsidRDefault="00C6420D" w:rsidP="00595BA6">
      <w:pPr>
        <w:rPr>
          <w:b/>
        </w:rPr>
      </w:pPr>
      <w:r w:rsidRPr="00FA2D03">
        <w:rPr>
          <w:b/>
        </w:rPr>
        <w:t>Spring 202</w:t>
      </w:r>
      <w:r w:rsidR="00CB4AD6" w:rsidRPr="00FA2D03">
        <w:rPr>
          <w:b/>
        </w:rPr>
        <w:t>4</w:t>
      </w:r>
    </w:p>
    <w:p w14:paraId="7167E50B" w14:textId="5305B14B" w:rsidR="00B62095" w:rsidRPr="00FA2D03" w:rsidRDefault="00595BA6" w:rsidP="00595BA6">
      <w:pPr>
        <w:rPr>
          <w:bCs/>
        </w:rPr>
      </w:pPr>
      <w:r w:rsidRPr="00FA2D03">
        <w:rPr>
          <w:b/>
        </w:rPr>
        <w:t>Course Name:</w:t>
      </w:r>
      <w:r w:rsidRPr="00FA2D03">
        <w:t xml:space="preserve"> </w:t>
      </w:r>
      <w:r w:rsidR="00DD56C0" w:rsidRPr="00FA2D03">
        <w:rPr>
          <w:bCs/>
        </w:rPr>
        <w:t>Energy in the Living Systems</w:t>
      </w:r>
    </w:p>
    <w:p w14:paraId="731D2D30" w14:textId="7E2DEDCB" w:rsidR="00595BA6" w:rsidRPr="00FA2D03" w:rsidRDefault="00595BA6" w:rsidP="00595BA6">
      <w:r w:rsidRPr="00FA2D03">
        <w:rPr>
          <w:b/>
        </w:rPr>
        <w:t>Course Number:</w:t>
      </w:r>
      <w:r w:rsidRPr="00FA2D03">
        <w:t xml:space="preserve"> </w:t>
      </w:r>
      <w:r w:rsidR="00DD56C0" w:rsidRPr="00FA2D03">
        <w:t>ISAT 480</w:t>
      </w:r>
    </w:p>
    <w:p w14:paraId="415B7297" w14:textId="7E45BDC6" w:rsidR="00595BA6" w:rsidRPr="00FA2D03" w:rsidRDefault="00595BA6" w:rsidP="00595BA6">
      <w:r w:rsidRPr="00FA2D03">
        <w:rPr>
          <w:b/>
        </w:rPr>
        <w:t>Credits:</w:t>
      </w:r>
      <w:r w:rsidRPr="00FA2D03">
        <w:t xml:space="preserve"> </w:t>
      </w:r>
      <w:r w:rsidR="00C6420D" w:rsidRPr="00FA2D03">
        <w:t>3</w:t>
      </w:r>
    </w:p>
    <w:p w14:paraId="6C47D0E9" w14:textId="24369D6B" w:rsidR="00595BA6" w:rsidRPr="00FA2D03" w:rsidRDefault="00595BA6" w:rsidP="00595BA6">
      <w:r w:rsidRPr="00FA2D03">
        <w:rPr>
          <w:b/>
        </w:rPr>
        <w:t>Instructor name:</w:t>
      </w:r>
      <w:r w:rsidRPr="00FA2D03">
        <w:t xml:space="preserve"> Dr. Cheng Li</w:t>
      </w:r>
    </w:p>
    <w:p w14:paraId="1A26747B" w14:textId="4F8A559A" w:rsidR="00595BA6" w:rsidRPr="00FA2D03" w:rsidRDefault="00595BA6" w:rsidP="00595BA6">
      <w:r w:rsidRPr="00FA2D03">
        <w:rPr>
          <w:b/>
        </w:rPr>
        <w:t>Instructor email:</w:t>
      </w:r>
      <w:r w:rsidR="00FA2D03" w:rsidRPr="00FA2D03">
        <w:t xml:space="preserve"> Li</w:t>
      </w:r>
      <w:r w:rsidR="00FA2D03">
        <w:t>7cx@jmu.edu</w:t>
      </w:r>
      <w:r w:rsidRPr="00FA2D03">
        <w:t xml:space="preserve"> </w:t>
      </w:r>
    </w:p>
    <w:p w14:paraId="4E276B09" w14:textId="72B5792B" w:rsidR="00DB0E2D" w:rsidRPr="00FA2D03" w:rsidRDefault="00FC0BAF" w:rsidP="00DB0E2D">
      <w:pPr>
        <w:rPr>
          <w:noProof/>
        </w:rPr>
      </w:pPr>
      <w:r w:rsidRPr="00FA2D03">
        <w:rPr>
          <w:b/>
          <w:noProof/>
        </w:rPr>
        <w:t>Preferred</w:t>
      </w:r>
      <w:r w:rsidR="00070192" w:rsidRPr="00FA2D03">
        <w:rPr>
          <w:b/>
          <w:noProof/>
        </w:rPr>
        <w:t xml:space="preserve"> Prereqs: </w:t>
      </w:r>
      <w:r w:rsidR="004D5D72">
        <w:rPr>
          <w:noProof/>
        </w:rPr>
        <w:t>ISAT 113</w:t>
      </w:r>
      <w:r w:rsidR="00390477">
        <w:rPr>
          <w:noProof/>
        </w:rPr>
        <w:t>&amp;L</w:t>
      </w:r>
      <w:r w:rsidR="00C3668F">
        <w:rPr>
          <w:noProof/>
        </w:rPr>
        <w:t xml:space="preserve"> or</w:t>
      </w:r>
      <w:r w:rsidR="00D0000D">
        <w:rPr>
          <w:noProof/>
        </w:rPr>
        <w:t xml:space="preserve"> BIO140&amp;L</w:t>
      </w:r>
      <w:r w:rsidR="00C3668F">
        <w:rPr>
          <w:noProof/>
        </w:rPr>
        <w:t xml:space="preserve"> </w:t>
      </w:r>
    </w:p>
    <w:p w14:paraId="59420D50" w14:textId="0EBD10D3" w:rsidR="00DB0E2D" w:rsidRPr="00395509" w:rsidRDefault="00070192" w:rsidP="00DB0E2D">
      <w:pPr>
        <w:rPr>
          <w:bCs/>
          <w:noProof/>
        </w:rPr>
      </w:pPr>
      <w:r w:rsidRPr="00FA2D03">
        <w:rPr>
          <w:b/>
          <w:noProof/>
        </w:rPr>
        <w:t>Other Prereqs</w:t>
      </w:r>
      <w:r w:rsidR="00DB0E2D" w:rsidRPr="00FA2D03">
        <w:rPr>
          <w:b/>
          <w:noProof/>
        </w:rPr>
        <w:t xml:space="preserve">: </w:t>
      </w:r>
      <w:r w:rsidR="00073412" w:rsidRPr="00073412">
        <w:rPr>
          <w:bCs/>
          <w:noProof/>
        </w:rPr>
        <w:t>ISAT 320</w:t>
      </w:r>
      <w:r w:rsidR="00395509">
        <w:rPr>
          <w:bCs/>
          <w:noProof/>
        </w:rPr>
        <w:t xml:space="preserve">, </w:t>
      </w:r>
      <w:r w:rsidR="00073412" w:rsidRPr="00073412">
        <w:rPr>
          <w:bCs/>
          <w:noProof/>
        </w:rPr>
        <w:t>BIO 240</w:t>
      </w:r>
      <w:r w:rsidR="00395509">
        <w:rPr>
          <w:bCs/>
          <w:noProof/>
        </w:rPr>
        <w:t xml:space="preserve">, or </w:t>
      </w:r>
      <w:r w:rsidR="00395509" w:rsidRPr="00395509">
        <w:rPr>
          <w:bCs/>
          <w:noProof/>
        </w:rPr>
        <w:t xml:space="preserve">Consent of Instructor </w:t>
      </w:r>
    </w:p>
    <w:p w14:paraId="671E9027" w14:textId="2BD2CF5D" w:rsidR="009632AB" w:rsidRPr="00FA2D03" w:rsidRDefault="009632AB" w:rsidP="00C7425B">
      <w:pPr>
        <w:rPr>
          <w:noProof/>
        </w:rPr>
      </w:pPr>
    </w:p>
    <w:p w14:paraId="35BCA95B" w14:textId="23EBE3D0" w:rsidR="009632AB" w:rsidRPr="00FA2D03" w:rsidRDefault="009632AB" w:rsidP="009632AB">
      <w:pPr>
        <w:rPr>
          <w:b/>
          <w:noProof/>
        </w:rPr>
      </w:pPr>
      <w:r w:rsidRPr="00FA2D03">
        <w:rPr>
          <w:b/>
          <w:noProof/>
        </w:rPr>
        <w:t>Course Description</w:t>
      </w:r>
    </w:p>
    <w:p w14:paraId="0ED7B147" w14:textId="676A8E61" w:rsidR="008D1D6B" w:rsidRDefault="00310647" w:rsidP="00B852E3">
      <w:pPr>
        <w:rPr>
          <w:noProof/>
        </w:rPr>
      </w:pPr>
      <w:r>
        <w:rPr>
          <w:noProof/>
        </w:rPr>
        <w:t xml:space="preserve">Living organisms require a continuous </w:t>
      </w:r>
      <w:r w:rsidR="0076777E">
        <w:rPr>
          <w:noProof/>
        </w:rPr>
        <w:t>energy supply</w:t>
      </w:r>
      <w:r>
        <w:rPr>
          <w:noProof/>
        </w:rPr>
        <w:t xml:space="preserve"> to create and maintain the biological structures necessary for survival and reproduction.</w:t>
      </w:r>
      <w:r w:rsidR="008575B7">
        <w:rPr>
          <w:noProof/>
        </w:rPr>
        <w:t xml:space="preserve"> </w:t>
      </w:r>
      <w:r w:rsidR="001F564E" w:rsidRPr="001F564E">
        <w:rPr>
          <w:noProof/>
        </w:rPr>
        <w:t xml:space="preserve">This energy is derived from the </w:t>
      </w:r>
      <w:r w:rsidR="00DF5CDE">
        <w:rPr>
          <w:noProof/>
        </w:rPr>
        <w:t>oxidation-reduction (redox) reactions</w:t>
      </w:r>
      <w:r>
        <w:rPr>
          <w:noProof/>
        </w:rPr>
        <w:t xml:space="preserve"> </w:t>
      </w:r>
      <w:r w:rsidR="001641BE">
        <w:rPr>
          <w:noProof/>
        </w:rPr>
        <w:t xml:space="preserve">and sustained through different </w:t>
      </w:r>
      <w:r w:rsidR="00EA31DF">
        <w:rPr>
          <w:noProof/>
        </w:rPr>
        <w:t>levels</w:t>
      </w:r>
      <w:r w:rsidR="001641BE">
        <w:rPr>
          <w:noProof/>
        </w:rPr>
        <w:t xml:space="preserve"> across the food chain</w:t>
      </w:r>
      <w:r w:rsidR="00DA1689">
        <w:rPr>
          <w:noProof/>
        </w:rPr>
        <w:t xml:space="preserve"> within a system</w:t>
      </w:r>
      <w:r w:rsidR="001641BE">
        <w:rPr>
          <w:noProof/>
        </w:rPr>
        <w:t xml:space="preserve">. </w:t>
      </w:r>
      <w:r w:rsidR="007246F6">
        <w:rPr>
          <w:noProof/>
        </w:rPr>
        <w:t>To understand Energy in the Living System holistically, t</w:t>
      </w:r>
      <w:r w:rsidR="002F5339">
        <w:rPr>
          <w:noProof/>
        </w:rPr>
        <w:t xml:space="preserve">he ISAT 480 </w:t>
      </w:r>
      <w:r w:rsidR="00745A0B">
        <w:rPr>
          <w:noProof/>
        </w:rPr>
        <w:t>(</w:t>
      </w:r>
      <w:r w:rsidR="00745A0B" w:rsidRPr="00745A0B">
        <w:rPr>
          <w:bCs/>
          <w:noProof/>
        </w:rPr>
        <w:t>Energy in the Living Systems</w:t>
      </w:r>
      <w:r w:rsidR="00745A0B">
        <w:rPr>
          <w:noProof/>
        </w:rPr>
        <w:t xml:space="preserve">) </w:t>
      </w:r>
      <w:r w:rsidR="00532D8B">
        <w:rPr>
          <w:noProof/>
        </w:rPr>
        <w:t>comprehensively explores</w:t>
      </w:r>
      <w:r w:rsidR="002F5339">
        <w:rPr>
          <w:noProof/>
        </w:rPr>
        <w:t xml:space="preserve"> the interplay between energy and life. </w:t>
      </w:r>
      <w:r w:rsidR="0076777E">
        <w:rPr>
          <w:noProof/>
        </w:rPr>
        <w:t>Using</w:t>
      </w:r>
      <w:r w:rsidR="00EA31DF">
        <w:rPr>
          <w:noProof/>
        </w:rPr>
        <w:t xml:space="preserve"> </w:t>
      </w:r>
      <w:r w:rsidR="00672579">
        <w:rPr>
          <w:noProof/>
        </w:rPr>
        <w:t xml:space="preserve">the </w:t>
      </w:r>
      <w:r w:rsidR="004C7E5C">
        <w:rPr>
          <w:noProof/>
        </w:rPr>
        <w:t xml:space="preserve">system of </w:t>
      </w:r>
      <w:r w:rsidR="00CF7416">
        <w:rPr>
          <w:noProof/>
        </w:rPr>
        <w:t>unicellular organisms</w:t>
      </w:r>
      <w:r w:rsidR="000166D8">
        <w:rPr>
          <w:noProof/>
        </w:rPr>
        <w:t xml:space="preserve"> </w:t>
      </w:r>
      <w:r w:rsidR="00EA31DF">
        <w:rPr>
          <w:noProof/>
        </w:rPr>
        <w:t>as an example, t</w:t>
      </w:r>
      <w:r w:rsidR="00915484">
        <w:rPr>
          <w:noProof/>
        </w:rPr>
        <w:t xml:space="preserve">his </w:t>
      </w:r>
      <w:r w:rsidR="002F5339">
        <w:rPr>
          <w:noProof/>
        </w:rPr>
        <w:t xml:space="preserve">advanced course delves into </w:t>
      </w:r>
      <w:r w:rsidR="00620E88">
        <w:rPr>
          <w:noProof/>
        </w:rPr>
        <w:t>how</w:t>
      </w:r>
      <w:r w:rsidR="002F5339">
        <w:rPr>
          <w:noProof/>
        </w:rPr>
        <w:t xml:space="preserve"> energy is harnessed, transformed, and sustained within living systems, addressing core concepts such as </w:t>
      </w:r>
      <w:r w:rsidR="00CB69B4">
        <w:rPr>
          <w:noProof/>
        </w:rPr>
        <w:t xml:space="preserve">reaction </w:t>
      </w:r>
      <w:r w:rsidR="00CE0D3B">
        <w:rPr>
          <w:noProof/>
        </w:rPr>
        <w:t>thermodynamics</w:t>
      </w:r>
      <w:r w:rsidR="00A6410D">
        <w:rPr>
          <w:noProof/>
        </w:rPr>
        <w:t xml:space="preserve">, </w:t>
      </w:r>
      <w:r w:rsidR="00B067FC">
        <w:rPr>
          <w:noProof/>
        </w:rPr>
        <w:t xml:space="preserve">chemical </w:t>
      </w:r>
      <w:r w:rsidR="00C61B82">
        <w:rPr>
          <w:noProof/>
        </w:rPr>
        <w:t>stoichiometry</w:t>
      </w:r>
      <w:r w:rsidR="00A6410D">
        <w:rPr>
          <w:noProof/>
        </w:rPr>
        <w:t xml:space="preserve">, </w:t>
      </w:r>
      <w:r w:rsidR="00BC5B8A">
        <w:rPr>
          <w:noProof/>
        </w:rPr>
        <w:t xml:space="preserve">growth </w:t>
      </w:r>
      <w:r w:rsidR="002D3A4E">
        <w:rPr>
          <w:noProof/>
        </w:rPr>
        <w:t>kinetics</w:t>
      </w:r>
      <w:r w:rsidR="00B555E0">
        <w:rPr>
          <w:noProof/>
        </w:rPr>
        <w:t>, and mass balances</w:t>
      </w:r>
      <w:r w:rsidR="002F5339">
        <w:rPr>
          <w:noProof/>
        </w:rPr>
        <w:t>. Through this course, students will explore the integral role of these fundamental concepts in</w:t>
      </w:r>
      <w:r w:rsidR="00C5008F">
        <w:rPr>
          <w:noProof/>
        </w:rPr>
        <w:t xml:space="preserve"> visualizing the energy distribution </w:t>
      </w:r>
      <w:r w:rsidR="00B852E3">
        <w:rPr>
          <w:noProof/>
        </w:rPr>
        <w:t xml:space="preserve">in biological systems, constructing devices to capture the energy, </w:t>
      </w:r>
      <w:r w:rsidR="001C5873">
        <w:rPr>
          <w:noProof/>
        </w:rPr>
        <w:t xml:space="preserve">illustrating the big data captured by the devices, </w:t>
      </w:r>
      <w:r w:rsidR="00B852E3">
        <w:rPr>
          <w:noProof/>
        </w:rPr>
        <w:t xml:space="preserve">and identifying the engineering applications of the energy. </w:t>
      </w:r>
    </w:p>
    <w:p w14:paraId="7F7FE9EE" w14:textId="77777777" w:rsidR="00B852E3" w:rsidRDefault="00B852E3" w:rsidP="00B852E3">
      <w:pPr>
        <w:rPr>
          <w:noProof/>
        </w:rPr>
      </w:pPr>
    </w:p>
    <w:p w14:paraId="29B51349" w14:textId="6DEDD211" w:rsidR="008D1D6B" w:rsidRPr="008D1D6B" w:rsidRDefault="00FF3A15" w:rsidP="008D1D6B">
      <w:pPr>
        <w:rPr>
          <w:rFonts w:eastAsiaTheme="minorHAnsi"/>
          <w:noProof/>
          <w:lang w:eastAsia="en-US"/>
        </w:rPr>
      </w:pPr>
      <w:r>
        <w:rPr>
          <w:rFonts w:eastAsiaTheme="minorHAnsi"/>
          <w:b/>
          <w:bCs/>
          <w:noProof/>
          <w:lang w:eastAsia="en-US"/>
        </w:rPr>
        <w:t>Learning Objectives</w:t>
      </w:r>
      <w:r w:rsidR="008D1D6B" w:rsidRPr="008D1D6B">
        <w:rPr>
          <w:rFonts w:eastAsiaTheme="minorHAnsi"/>
          <w:b/>
          <w:bCs/>
          <w:noProof/>
          <w:lang w:eastAsia="en-US"/>
        </w:rPr>
        <w:t>:</w:t>
      </w:r>
    </w:p>
    <w:p w14:paraId="44D8F48F" w14:textId="3EFC96B2" w:rsidR="001E133A" w:rsidRDefault="001E133A" w:rsidP="001E133A">
      <w:pPr>
        <w:rPr>
          <w:rFonts w:eastAsiaTheme="minorHAnsi"/>
          <w:noProof/>
          <w:lang w:eastAsia="en-US"/>
        </w:rPr>
      </w:pPr>
      <w:r>
        <w:rPr>
          <w:rFonts w:eastAsiaTheme="minorHAnsi"/>
          <w:noProof/>
          <w:lang w:eastAsia="en-US"/>
        </w:rPr>
        <w:t>After finishing the course, students are expected to have the abilities to :</w:t>
      </w:r>
    </w:p>
    <w:p w14:paraId="461017BF" w14:textId="43E87A31" w:rsidR="00E4115D" w:rsidRDefault="00114979" w:rsidP="008D1D6B">
      <w:pPr>
        <w:numPr>
          <w:ilvl w:val="0"/>
          <w:numId w:val="11"/>
        </w:numPr>
        <w:rPr>
          <w:rFonts w:eastAsiaTheme="minorHAnsi"/>
          <w:noProof/>
          <w:lang w:eastAsia="en-US"/>
        </w:rPr>
      </w:pPr>
      <w:r w:rsidRPr="00114979">
        <w:rPr>
          <w:rFonts w:eastAsiaTheme="minorHAnsi"/>
          <w:noProof/>
          <w:lang w:eastAsia="en-US"/>
        </w:rPr>
        <w:t>Recognize</w:t>
      </w:r>
      <w:r>
        <w:rPr>
          <w:rFonts w:eastAsiaTheme="minorHAnsi"/>
          <w:noProof/>
          <w:lang w:eastAsia="en-US"/>
        </w:rPr>
        <w:t xml:space="preserve"> how the energy is captured through redox reactions. </w:t>
      </w:r>
    </w:p>
    <w:p w14:paraId="38A2380B" w14:textId="2702CD7E" w:rsidR="00114979" w:rsidRDefault="00CE7935" w:rsidP="008D1D6B">
      <w:pPr>
        <w:numPr>
          <w:ilvl w:val="0"/>
          <w:numId w:val="11"/>
        </w:numPr>
        <w:rPr>
          <w:rFonts w:eastAsiaTheme="minorHAnsi"/>
          <w:noProof/>
          <w:lang w:eastAsia="en-US"/>
        </w:rPr>
      </w:pPr>
      <w:r>
        <w:t>Analyze</w:t>
      </w:r>
      <w:r w:rsidR="00EC37E7">
        <w:t xml:space="preserve"> </w:t>
      </w:r>
      <w:r w:rsidR="001E133A">
        <w:rPr>
          <w:rFonts w:eastAsiaTheme="minorHAnsi"/>
          <w:noProof/>
          <w:lang w:eastAsia="en-US"/>
        </w:rPr>
        <w:t xml:space="preserve">the </w:t>
      </w:r>
      <w:r w:rsidR="0066635A">
        <w:rPr>
          <w:rFonts w:eastAsiaTheme="minorHAnsi"/>
          <w:noProof/>
          <w:lang w:eastAsia="en-US"/>
        </w:rPr>
        <w:t xml:space="preserve">reaction </w:t>
      </w:r>
      <w:r w:rsidR="001E133A">
        <w:rPr>
          <w:rFonts w:eastAsiaTheme="minorHAnsi"/>
          <w:noProof/>
          <w:lang w:eastAsia="en-US"/>
        </w:rPr>
        <w:t xml:space="preserve">energy </w:t>
      </w:r>
      <w:r w:rsidR="00EC37E7">
        <w:rPr>
          <w:rFonts w:eastAsiaTheme="minorHAnsi"/>
          <w:noProof/>
          <w:lang w:eastAsia="en-US"/>
        </w:rPr>
        <w:t xml:space="preserve">by </w:t>
      </w:r>
      <w:r w:rsidR="005A5721">
        <w:rPr>
          <w:rFonts w:eastAsiaTheme="minorHAnsi"/>
          <w:noProof/>
          <w:lang w:eastAsia="en-US"/>
        </w:rPr>
        <w:t xml:space="preserve">integrating </w:t>
      </w:r>
      <w:r w:rsidR="00EC37E7">
        <w:rPr>
          <w:rFonts w:eastAsiaTheme="minorHAnsi"/>
          <w:noProof/>
          <w:lang w:eastAsia="en-US"/>
        </w:rPr>
        <w:t xml:space="preserve">the oxidation and reduction half-reactions. </w:t>
      </w:r>
    </w:p>
    <w:p w14:paraId="6556887E" w14:textId="508326B5" w:rsidR="00C14444" w:rsidRPr="00C079B1" w:rsidRDefault="00C14444" w:rsidP="008D1D6B">
      <w:pPr>
        <w:numPr>
          <w:ilvl w:val="0"/>
          <w:numId w:val="11"/>
        </w:numPr>
        <w:rPr>
          <w:rFonts w:eastAsiaTheme="minorHAnsi"/>
          <w:noProof/>
          <w:lang w:eastAsia="en-US"/>
        </w:rPr>
      </w:pPr>
      <w:r>
        <w:t xml:space="preserve">Describe the stratification within a system based on </w:t>
      </w:r>
      <w:r w:rsidR="005A5B9A">
        <w:t xml:space="preserve">the </w:t>
      </w:r>
      <w:r>
        <w:t>thermodynamics</w:t>
      </w:r>
      <w:r w:rsidR="00102893">
        <w:t xml:space="preserve"> of reactions</w:t>
      </w:r>
      <w:r w:rsidR="005A5B9A">
        <w:t>.</w:t>
      </w:r>
      <w:r>
        <w:t xml:space="preserve"> </w:t>
      </w:r>
    </w:p>
    <w:p w14:paraId="23BB55D0" w14:textId="3E2EB0F2" w:rsidR="00C079B1" w:rsidRPr="001A7C31" w:rsidRDefault="00C079B1" w:rsidP="008D1D6B">
      <w:pPr>
        <w:numPr>
          <w:ilvl w:val="0"/>
          <w:numId w:val="11"/>
        </w:numPr>
        <w:rPr>
          <w:rFonts w:eastAsiaTheme="minorHAnsi"/>
          <w:noProof/>
          <w:lang w:eastAsia="en-US"/>
        </w:rPr>
      </w:pPr>
      <w:r>
        <w:t xml:space="preserve">Construct </w:t>
      </w:r>
      <w:r w:rsidR="00023675">
        <w:t xml:space="preserve">an </w:t>
      </w:r>
      <w:r w:rsidR="00B24ABF">
        <w:t xml:space="preserve">engineered device to capture and apply </w:t>
      </w:r>
      <w:r w:rsidR="00856D5E">
        <w:t>energy</w:t>
      </w:r>
      <w:r w:rsidR="003A7195">
        <w:t xml:space="preserve"> within a system. </w:t>
      </w:r>
    </w:p>
    <w:p w14:paraId="3ADBA1D8" w14:textId="0FB091B6" w:rsidR="001A7C31" w:rsidRPr="00BC3398" w:rsidRDefault="001A7C31" w:rsidP="008D1D6B">
      <w:pPr>
        <w:numPr>
          <w:ilvl w:val="0"/>
          <w:numId w:val="11"/>
        </w:numPr>
        <w:rPr>
          <w:rFonts w:eastAsiaTheme="minorHAnsi"/>
          <w:noProof/>
          <w:lang w:eastAsia="en-US"/>
        </w:rPr>
      </w:pPr>
      <w:r w:rsidRPr="001A7C31">
        <w:rPr>
          <w:rFonts w:eastAsiaTheme="minorHAnsi"/>
          <w:noProof/>
          <w:lang w:eastAsia="en-US"/>
        </w:rPr>
        <w:t>Translate</w:t>
      </w:r>
      <w:r>
        <w:rPr>
          <w:rFonts w:eastAsiaTheme="minorHAnsi"/>
          <w:noProof/>
          <w:lang w:eastAsia="en-US"/>
        </w:rPr>
        <w:t xml:space="preserve"> the captured energy into recovery </w:t>
      </w:r>
      <w:r w:rsidR="00AF7C32">
        <w:rPr>
          <w:rFonts w:eastAsiaTheme="minorHAnsi"/>
          <w:noProof/>
          <w:lang w:eastAsia="en-US"/>
        </w:rPr>
        <w:t xml:space="preserve">efficiency. </w:t>
      </w:r>
    </w:p>
    <w:p w14:paraId="1FA52F4B" w14:textId="0849A09D" w:rsidR="00BC3398" w:rsidRDefault="00953FD3" w:rsidP="008D1D6B">
      <w:pPr>
        <w:numPr>
          <w:ilvl w:val="0"/>
          <w:numId w:val="11"/>
        </w:numPr>
        <w:rPr>
          <w:rFonts w:eastAsiaTheme="minorHAnsi"/>
          <w:noProof/>
          <w:lang w:eastAsia="en-US"/>
        </w:rPr>
      </w:pPr>
      <w:r>
        <w:rPr>
          <w:rFonts w:eastAsiaTheme="minorHAnsi"/>
          <w:noProof/>
          <w:lang w:eastAsia="en-US"/>
        </w:rPr>
        <w:t xml:space="preserve">Visualize </w:t>
      </w:r>
      <w:r w:rsidR="00720EA5">
        <w:rPr>
          <w:rFonts w:eastAsiaTheme="minorHAnsi"/>
          <w:noProof/>
          <w:lang w:eastAsia="en-US"/>
        </w:rPr>
        <w:t xml:space="preserve">and analyze </w:t>
      </w:r>
      <w:r>
        <w:rPr>
          <w:rFonts w:eastAsiaTheme="minorHAnsi"/>
          <w:noProof/>
          <w:lang w:eastAsia="en-US"/>
        </w:rPr>
        <w:t xml:space="preserve">the captured big data. </w:t>
      </w:r>
    </w:p>
    <w:p w14:paraId="2BBDD116" w14:textId="77777777" w:rsidR="00C106E6" w:rsidRPr="008D1D6B" w:rsidRDefault="00C106E6" w:rsidP="00C106E6">
      <w:pPr>
        <w:rPr>
          <w:rFonts w:eastAsiaTheme="minorHAnsi"/>
          <w:noProof/>
          <w:lang w:eastAsia="en-US"/>
        </w:rPr>
      </w:pPr>
    </w:p>
    <w:p w14:paraId="0E9561D4" w14:textId="03267CC5" w:rsidR="009632AB" w:rsidRPr="00FA2D03" w:rsidRDefault="008D1D6B" w:rsidP="00C7425B">
      <w:pPr>
        <w:rPr>
          <w:noProof/>
        </w:rPr>
      </w:pPr>
      <w:r w:rsidRPr="008D1D6B">
        <w:rPr>
          <w:b/>
          <w:bCs/>
          <w:noProof/>
        </w:rPr>
        <w:t>Course Format:</w:t>
      </w:r>
      <w:r w:rsidRPr="008D1D6B">
        <w:rPr>
          <w:noProof/>
        </w:rPr>
        <w:t xml:space="preserve"> ISAT 480 </w:t>
      </w:r>
      <w:r w:rsidR="00521BF8">
        <w:rPr>
          <w:noProof/>
        </w:rPr>
        <w:t>(</w:t>
      </w:r>
      <w:r w:rsidR="00521BF8" w:rsidRPr="00745A0B">
        <w:rPr>
          <w:bCs/>
          <w:noProof/>
        </w:rPr>
        <w:t>Energy in the Living Systems</w:t>
      </w:r>
      <w:r w:rsidR="00521BF8">
        <w:rPr>
          <w:noProof/>
        </w:rPr>
        <w:t xml:space="preserve">) </w:t>
      </w:r>
      <w:r w:rsidRPr="008D1D6B">
        <w:rPr>
          <w:noProof/>
        </w:rPr>
        <w:t xml:space="preserve">combines lectures, </w:t>
      </w:r>
      <w:r w:rsidR="00D04BD6">
        <w:rPr>
          <w:noProof/>
        </w:rPr>
        <w:t xml:space="preserve">two half-semester-long </w:t>
      </w:r>
      <w:r w:rsidRPr="008D1D6B">
        <w:rPr>
          <w:noProof/>
        </w:rPr>
        <w:t>laboratory exercises, group discussions, and project work to provide a well-rounded, interactive learning experience.</w:t>
      </w:r>
    </w:p>
    <w:p w14:paraId="33F970E3" w14:textId="77777777" w:rsidR="00874237" w:rsidRPr="00FA2D03" w:rsidRDefault="00874237" w:rsidP="00C7425B">
      <w:pPr>
        <w:rPr>
          <w:noProof/>
        </w:rPr>
      </w:pPr>
    </w:p>
    <w:p w14:paraId="4DE90ED5" w14:textId="77777777" w:rsidR="008C5C3D" w:rsidRPr="00FA2D03" w:rsidRDefault="008C5C3D" w:rsidP="008C5C3D">
      <w:pPr>
        <w:rPr>
          <w:b/>
          <w:noProof/>
        </w:rPr>
      </w:pPr>
      <w:r w:rsidRPr="00FA2D03">
        <w:rPr>
          <w:b/>
          <w:noProof/>
        </w:rPr>
        <w:t>Communication</w:t>
      </w:r>
    </w:p>
    <w:p w14:paraId="2FE2D2CF" w14:textId="0AEF0619" w:rsidR="00870E70" w:rsidRPr="00FA2D03" w:rsidRDefault="00740B64" w:rsidP="00870E70">
      <w:pPr>
        <w:rPr>
          <w:noProof/>
        </w:rPr>
      </w:pPr>
      <w:r w:rsidRPr="00FA2D03">
        <w:rPr>
          <w:noProof/>
        </w:rPr>
        <w:t>Both in-person and Zoom meetings can be requested using email (</w:t>
      </w:r>
      <w:hyperlink r:id="rId8" w:history="1">
        <w:r w:rsidR="00354EA2" w:rsidRPr="00653028">
          <w:rPr>
            <w:rStyle w:val="Hyperlink"/>
          </w:rPr>
          <w:t>Li7cx@jmu.edu</w:t>
        </w:r>
      </w:hyperlink>
      <w:r w:rsidR="00354EA2">
        <w:t xml:space="preserve">). </w:t>
      </w:r>
      <w:r w:rsidR="008C5C3D" w:rsidRPr="00FA2D03">
        <w:rPr>
          <w:noProof/>
        </w:rPr>
        <w:t xml:space="preserve">You can send all course-related inquiries to </w:t>
      </w:r>
      <w:r w:rsidR="00FE31B2" w:rsidRPr="00FA2D03">
        <w:rPr>
          <w:noProof/>
        </w:rPr>
        <w:t>my</w:t>
      </w:r>
      <w:r w:rsidR="008C5C3D" w:rsidRPr="00FA2D03">
        <w:rPr>
          <w:noProof/>
        </w:rPr>
        <w:t xml:space="preserve"> email. </w:t>
      </w:r>
      <w:r w:rsidR="00354EA2">
        <w:rPr>
          <w:noProof/>
        </w:rPr>
        <w:t xml:space="preserve">If you have any questions, I will </w:t>
      </w:r>
      <w:r w:rsidR="003C2DC5">
        <w:rPr>
          <w:noProof/>
        </w:rPr>
        <w:t>happily address them</w:t>
      </w:r>
      <w:r w:rsidR="00354EA2">
        <w:rPr>
          <w:noProof/>
        </w:rPr>
        <w:t xml:space="preserve"> through email or in class. Additionally, please feel free to post any course-related questions in the </w:t>
      </w:r>
      <w:r w:rsidR="00354EA2" w:rsidRPr="00286156">
        <w:rPr>
          <w:noProof/>
          <w:highlight w:val="yellow"/>
        </w:rPr>
        <w:t>Q &amp; A Discussion Forum</w:t>
      </w:r>
      <w:r w:rsidR="00354EA2">
        <w:rPr>
          <w:noProof/>
        </w:rPr>
        <w:t xml:space="preserve"> so that the entire class can benefit from our discussion. For any personal matters, please get in touch with me privately. I will respond to questions related to the course within 24 hours. Also, I will strive to return your assignments and grades for course activities within five days of the due date.</w:t>
      </w:r>
    </w:p>
    <w:p w14:paraId="28048EA6" w14:textId="64C70F01" w:rsidR="00B555E0" w:rsidRDefault="00B555E0" w:rsidP="00945D0C">
      <w:pPr>
        <w:rPr>
          <w:b/>
          <w:noProof/>
        </w:rPr>
      </w:pPr>
      <w:r>
        <w:rPr>
          <w:b/>
          <w:noProof/>
        </w:rPr>
        <w:br w:type="page"/>
      </w:r>
    </w:p>
    <w:p w14:paraId="48B634EA" w14:textId="51E13000" w:rsidR="00437186" w:rsidRPr="00945D0C" w:rsidRDefault="00437186" w:rsidP="00945D0C">
      <w:pPr>
        <w:rPr>
          <w:b/>
          <w:bCs/>
          <w:noProof/>
        </w:rPr>
      </w:pPr>
      <w:r w:rsidRPr="00945D0C">
        <w:rPr>
          <w:b/>
          <w:bCs/>
        </w:rPr>
        <w:lastRenderedPageBreak/>
        <w:t>Learning Resources</w:t>
      </w:r>
    </w:p>
    <w:p w14:paraId="03C8AD48" w14:textId="28CE1414" w:rsidR="007B0F0D" w:rsidRDefault="002E5492" w:rsidP="00C7425B">
      <w:pPr>
        <w:rPr>
          <w:noProof/>
        </w:rPr>
      </w:pPr>
      <w:r w:rsidRPr="00FA2D03">
        <w:rPr>
          <w:noProof/>
        </w:rPr>
        <w:t xml:space="preserve">There is no required textbook for this class. </w:t>
      </w:r>
      <w:r w:rsidR="009617C5">
        <w:rPr>
          <w:noProof/>
        </w:rPr>
        <w:t>However,</w:t>
      </w:r>
      <w:r w:rsidRPr="00FA2D03">
        <w:rPr>
          <w:noProof/>
        </w:rPr>
        <w:t xml:space="preserve"> the instructor does suggest </w:t>
      </w:r>
      <w:r w:rsidR="006857FE" w:rsidRPr="00FA2D03">
        <w:rPr>
          <w:noProof/>
        </w:rPr>
        <w:t xml:space="preserve">a textbook for this class. </w:t>
      </w:r>
    </w:p>
    <w:p w14:paraId="309A5A47" w14:textId="77777777" w:rsidR="00E81BF9" w:rsidRPr="00FA2D03" w:rsidRDefault="00E81BF9" w:rsidP="00C7425B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0F0D" w:rsidRPr="00FA2D03" w14:paraId="6B31A027" w14:textId="77777777" w:rsidTr="007B0F0D">
        <w:tc>
          <w:tcPr>
            <w:tcW w:w="9970" w:type="dxa"/>
          </w:tcPr>
          <w:p w14:paraId="69D9E57C" w14:textId="77777777" w:rsidR="007B0F0D" w:rsidRPr="00FA2D03" w:rsidRDefault="007B0F0D" w:rsidP="007B0F0D">
            <w:pPr>
              <w:rPr>
                <w:noProof/>
              </w:rPr>
            </w:pPr>
            <w:r w:rsidRPr="00FA2D03">
              <w:rPr>
                <w:noProof/>
              </w:rPr>
              <w:t>Environmental Biotechnology: Principles and Applications, 2</w:t>
            </w:r>
            <w:r w:rsidRPr="00FA2D03">
              <w:rPr>
                <w:noProof/>
                <w:vertAlign w:val="superscript"/>
              </w:rPr>
              <w:t>nd</w:t>
            </w:r>
            <w:r w:rsidRPr="00FA2D03">
              <w:rPr>
                <w:noProof/>
              </w:rPr>
              <w:t xml:space="preserve"> Edition, Bruce E. Rittman and Perry L. McCarty, McGraw-Hill, 2020. ISBN-13: 978-1260441604. </w:t>
            </w:r>
          </w:p>
          <w:p w14:paraId="5E292307" w14:textId="7AEA55E2" w:rsidR="007B0F0D" w:rsidRPr="00FA2D03" w:rsidRDefault="007B0F0D" w:rsidP="00C7425B">
            <w:pPr>
              <w:rPr>
                <w:noProof/>
              </w:rPr>
            </w:pPr>
            <w:r w:rsidRPr="00FA2D03">
              <w:rPr>
                <w:noProof/>
              </w:rPr>
              <w:t xml:space="preserve">Available from </w:t>
            </w:r>
            <w:hyperlink r:id="rId9" w:history="1">
              <w:r w:rsidRPr="00FA2D03">
                <w:rPr>
                  <w:rStyle w:val="Hyperlink"/>
                  <w:noProof/>
                </w:rPr>
                <w:t>Amazon as print</w:t>
              </w:r>
            </w:hyperlink>
            <w:r w:rsidRPr="00FA2D03">
              <w:rPr>
                <w:noProof/>
              </w:rPr>
              <w:t xml:space="preserve"> or Apple Book Store as an e-book.</w:t>
            </w:r>
          </w:p>
        </w:tc>
      </w:tr>
    </w:tbl>
    <w:p w14:paraId="0AAFF340" w14:textId="77777777" w:rsidR="00680147" w:rsidRDefault="00680147" w:rsidP="00C7425B">
      <w:pPr>
        <w:rPr>
          <w:noProof/>
        </w:rPr>
      </w:pPr>
    </w:p>
    <w:p w14:paraId="12D9BC75" w14:textId="391C387D" w:rsidR="006857FE" w:rsidRPr="00FA2D03" w:rsidRDefault="006857FE" w:rsidP="00C7425B">
      <w:pPr>
        <w:rPr>
          <w:noProof/>
        </w:rPr>
      </w:pPr>
      <w:r w:rsidRPr="00FA2D03">
        <w:rPr>
          <w:noProof/>
        </w:rPr>
        <w:t>Weekly readings will be available on Canvas.</w:t>
      </w:r>
    </w:p>
    <w:p w14:paraId="27CFA6D2" w14:textId="689E6CA1" w:rsidR="00C7425B" w:rsidRPr="00FA2D03" w:rsidRDefault="00C7425B" w:rsidP="00C7425B">
      <w:pPr>
        <w:rPr>
          <w:noProof/>
        </w:rPr>
      </w:pPr>
    </w:p>
    <w:p w14:paraId="561DF8E3" w14:textId="39BC71A5" w:rsidR="007D7CD5" w:rsidRPr="00FA2D03" w:rsidRDefault="007F68AC" w:rsidP="007D7CD5">
      <w:pPr>
        <w:rPr>
          <w:b/>
          <w:noProof/>
        </w:rPr>
      </w:pPr>
      <w:r w:rsidRPr="00FA2D03">
        <w:rPr>
          <w:b/>
          <w:noProof/>
        </w:rPr>
        <w:t>Evaluation of Student Performance</w:t>
      </w:r>
    </w:p>
    <w:p w14:paraId="56E1F627" w14:textId="77777777" w:rsidR="007D7CD5" w:rsidRPr="00FA2D03" w:rsidRDefault="007D7CD5" w:rsidP="007D7CD5">
      <w:pPr>
        <w:rPr>
          <w:noProof/>
        </w:rPr>
      </w:pPr>
      <w:r w:rsidRPr="00FA2D03">
        <w:rPr>
          <w:noProof/>
        </w:rPr>
        <w:t>Grades and overall evaluation of student performance will be based on course activities in the following proportions:</w:t>
      </w:r>
    </w:p>
    <w:p w14:paraId="35AD2044" w14:textId="77777777" w:rsidR="007D7CD5" w:rsidRPr="00FA2D03" w:rsidRDefault="007D7CD5" w:rsidP="007D7CD5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4783" w:rsidRPr="00FA2D03" w14:paraId="735D9834" w14:textId="77777777" w:rsidTr="00E94783">
        <w:tc>
          <w:tcPr>
            <w:tcW w:w="4675" w:type="dxa"/>
          </w:tcPr>
          <w:p w14:paraId="5D211954" w14:textId="11486353" w:rsidR="00E94783" w:rsidRPr="00FA2D03" w:rsidRDefault="00E94783" w:rsidP="00217626">
            <w:pPr>
              <w:rPr>
                <w:noProof/>
              </w:rPr>
            </w:pPr>
            <w:r w:rsidRPr="00FA2D03">
              <w:rPr>
                <w:noProof/>
              </w:rPr>
              <w:t xml:space="preserve">Mid Term I </w:t>
            </w:r>
          </w:p>
        </w:tc>
        <w:tc>
          <w:tcPr>
            <w:tcW w:w="4675" w:type="dxa"/>
          </w:tcPr>
          <w:p w14:paraId="59D59FBA" w14:textId="6826F304" w:rsidR="00E94783" w:rsidRPr="00FA2D03" w:rsidRDefault="00EF6D94" w:rsidP="007D7CD5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 w:rsidRPr="00FA2D03">
              <w:rPr>
                <w:noProof/>
              </w:rPr>
              <w:t>1</w:t>
            </w:r>
            <w:r w:rsidR="00E94783" w:rsidRPr="00FA2D03">
              <w:rPr>
                <w:noProof/>
              </w:rPr>
              <w:t>0% (50 points)</w:t>
            </w:r>
          </w:p>
        </w:tc>
      </w:tr>
      <w:tr w:rsidR="00EF6D94" w:rsidRPr="00FA2D03" w14:paraId="3D12B221" w14:textId="77777777" w:rsidTr="00E94783">
        <w:tc>
          <w:tcPr>
            <w:tcW w:w="4675" w:type="dxa"/>
          </w:tcPr>
          <w:p w14:paraId="228AB13C" w14:textId="173333F6" w:rsidR="00EF6D94" w:rsidRPr="00FA2D03" w:rsidRDefault="00EF6D94" w:rsidP="00E94783">
            <w:pPr>
              <w:rPr>
                <w:noProof/>
              </w:rPr>
            </w:pPr>
            <w:r w:rsidRPr="00FA2D03">
              <w:rPr>
                <w:noProof/>
              </w:rPr>
              <w:t>Mid Term II</w:t>
            </w:r>
          </w:p>
        </w:tc>
        <w:tc>
          <w:tcPr>
            <w:tcW w:w="4675" w:type="dxa"/>
          </w:tcPr>
          <w:p w14:paraId="3DBDFFFF" w14:textId="18910654" w:rsidR="00EF6D94" w:rsidRPr="00FA2D03" w:rsidRDefault="00EF6D94" w:rsidP="00C60972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 w:rsidRPr="00FA2D03">
              <w:rPr>
                <w:noProof/>
              </w:rPr>
              <w:t>10% (50 points)</w:t>
            </w:r>
          </w:p>
        </w:tc>
      </w:tr>
      <w:tr w:rsidR="00E94783" w:rsidRPr="00FA2D03" w14:paraId="5E58CCBF" w14:textId="77777777" w:rsidTr="00E94783">
        <w:tc>
          <w:tcPr>
            <w:tcW w:w="4675" w:type="dxa"/>
          </w:tcPr>
          <w:p w14:paraId="68A509D6" w14:textId="3CC73B97" w:rsidR="00E94783" w:rsidRPr="00FA2D03" w:rsidRDefault="00217626" w:rsidP="00217626">
            <w:pPr>
              <w:rPr>
                <w:noProof/>
              </w:rPr>
            </w:pPr>
            <w:r w:rsidRPr="00FA2D03">
              <w:rPr>
                <w:noProof/>
              </w:rPr>
              <w:t xml:space="preserve">Homework </w:t>
            </w:r>
          </w:p>
        </w:tc>
        <w:tc>
          <w:tcPr>
            <w:tcW w:w="4675" w:type="dxa"/>
          </w:tcPr>
          <w:p w14:paraId="1E7735D4" w14:textId="42551898" w:rsidR="00E94783" w:rsidRPr="00FA2D03" w:rsidRDefault="00A440D2" w:rsidP="00C60972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t>2</w:t>
            </w:r>
            <w:r w:rsidR="00217626" w:rsidRPr="00FA2D03">
              <w:rPr>
                <w:noProof/>
              </w:rPr>
              <w:t>0% (1</w:t>
            </w:r>
            <w:r>
              <w:rPr>
                <w:noProof/>
              </w:rPr>
              <w:t>0</w:t>
            </w:r>
            <w:r w:rsidR="00217626" w:rsidRPr="00FA2D03">
              <w:rPr>
                <w:noProof/>
              </w:rPr>
              <w:t>0 points) </w:t>
            </w:r>
          </w:p>
        </w:tc>
      </w:tr>
      <w:tr w:rsidR="00E94783" w:rsidRPr="00FA2D03" w14:paraId="1949CF2D" w14:textId="77777777" w:rsidTr="00E94783">
        <w:tc>
          <w:tcPr>
            <w:tcW w:w="4675" w:type="dxa"/>
          </w:tcPr>
          <w:p w14:paraId="0FB3A736" w14:textId="45BC36CA" w:rsidR="00E94783" w:rsidRPr="00FA2D03" w:rsidRDefault="00217626" w:rsidP="00217626">
            <w:pPr>
              <w:rPr>
                <w:noProof/>
              </w:rPr>
            </w:pPr>
            <w:r w:rsidRPr="00FA2D03">
              <w:rPr>
                <w:noProof/>
              </w:rPr>
              <w:t xml:space="preserve">Discussion </w:t>
            </w:r>
            <w:r w:rsidR="006F7287">
              <w:rPr>
                <w:noProof/>
              </w:rPr>
              <w:t>&amp; Presentation</w:t>
            </w:r>
          </w:p>
        </w:tc>
        <w:tc>
          <w:tcPr>
            <w:tcW w:w="4675" w:type="dxa"/>
          </w:tcPr>
          <w:p w14:paraId="7A2284B3" w14:textId="40BA050A" w:rsidR="00E94783" w:rsidRPr="00FA2D03" w:rsidRDefault="00217626" w:rsidP="00C60972">
            <w:pPr>
              <w:pStyle w:val="ListParagraph"/>
              <w:numPr>
                <w:ilvl w:val="0"/>
                <w:numId w:val="8"/>
              </w:numPr>
              <w:rPr>
                <w:noProof/>
              </w:rPr>
            </w:pPr>
            <w:r w:rsidRPr="00FA2D03">
              <w:rPr>
                <w:noProof/>
              </w:rPr>
              <w:t>20% (100 points) </w:t>
            </w:r>
          </w:p>
        </w:tc>
      </w:tr>
      <w:tr w:rsidR="00E94783" w:rsidRPr="00FA2D03" w14:paraId="3DC4D723" w14:textId="77777777" w:rsidTr="00E94783">
        <w:tc>
          <w:tcPr>
            <w:tcW w:w="4675" w:type="dxa"/>
          </w:tcPr>
          <w:p w14:paraId="3F9DA679" w14:textId="41A5DBF7" w:rsidR="00E94783" w:rsidRPr="00FA2D03" w:rsidRDefault="00E5299D" w:rsidP="007D7CD5">
            <w:pPr>
              <w:rPr>
                <w:noProof/>
              </w:rPr>
            </w:pPr>
            <w:r>
              <w:rPr>
                <w:noProof/>
              </w:rPr>
              <w:t>Lab Project I</w:t>
            </w:r>
          </w:p>
        </w:tc>
        <w:tc>
          <w:tcPr>
            <w:tcW w:w="4675" w:type="dxa"/>
          </w:tcPr>
          <w:p w14:paraId="1E08417B" w14:textId="43EF3012" w:rsidR="00E94783" w:rsidRPr="00FA2D03" w:rsidRDefault="00A440D2" w:rsidP="00C60972">
            <w:pPr>
              <w:pStyle w:val="ListParagraph"/>
              <w:numPr>
                <w:ilvl w:val="0"/>
                <w:numId w:val="8"/>
              </w:numPr>
              <w:rPr>
                <w:noProof/>
              </w:rPr>
            </w:pPr>
            <w:r>
              <w:rPr>
                <w:noProof/>
              </w:rPr>
              <w:t>20</w:t>
            </w:r>
            <w:r w:rsidR="00E94783" w:rsidRPr="00FA2D03">
              <w:rPr>
                <w:noProof/>
              </w:rPr>
              <w:t>% (</w:t>
            </w:r>
            <w:r>
              <w:rPr>
                <w:noProof/>
              </w:rPr>
              <w:t>100</w:t>
            </w:r>
            <w:r w:rsidR="00E94783" w:rsidRPr="00FA2D03">
              <w:rPr>
                <w:noProof/>
              </w:rPr>
              <w:t xml:space="preserve"> points) </w:t>
            </w:r>
          </w:p>
        </w:tc>
      </w:tr>
      <w:tr w:rsidR="00E5299D" w:rsidRPr="00FA2D03" w14:paraId="423AE390" w14:textId="77777777" w:rsidTr="00E94783">
        <w:tc>
          <w:tcPr>
            <w:tcW w:w="4675" w:type="dxa"/>
          </w:tcPr>
          <w:p w14:paraId="3DF07D2C" w14:textId="5B20548F" w:rsidR="00E5299D" w:rsidRDefault="00E5299D" w:rsidP="00E5299D">
            <w:pPr>
              <w:rPr>
                <w:noProof/>
              </w:rPr>
            </w:pPr>
            <w:r>
              <w:rPr>
                <w:noProof/>
              </w:rPr>
              <w:t>Lab Project II</w:t>
            </w:r>
          </w:p>
        </w:tc>
        <w:tc>
          <w:tcPr>
            <w:tcW w:w="4675" w:type="dxa"/>
          </w:tcPr>
          <w:p w14:paraId="4DFEC791" w14:textId="3D6E0CA8" w:rsidR="00E5299D" w:rsidRDefault="00A440D2" w:rsidP="00E5299D">
            <w:pPr>
              <w:pStyle w:val="ListParagraph"/>
              <w:numPr>
                <w:ilvl w:val="0"/>
                <w:numId w:val="8"/>
              </w:numPr>
              <w:rPr>
                <w:noProof/>
              </w:rPr>
            </w:pPr>
            <w:r>
              <w:rPr>
                <w:noProof/>
              </w:rPr>
              <w:t>20</w:t>
            </w:r>
            <w:r w:rsidR="00E5299D" w:rsidRPr="00FA2D03">
              <w:rPr>
                <w:noProof/>
              </w:rPr>
              <w:t>% (</w:t>
            </w:r>
            <w:r>
              <w:rPr>
                <w:noProof/>
              </w:rPr>
              <w:t>100</w:t>
            </w:r>
            <w:r w:rsidR="00E5299D" w:rsidRPr="00FA2D03">
              <w:rPr>
                <w:noProof/>
              </w:rPr>
              <w:t xml:space="preserve"> points) </w:t>
            </w:r>
          </w:p>
        </w:tc>
      </w:tr>
    </w:tbl>
    <w:p w14:paraId="5F4D3747" w14:textId="77777777" w:rsidR="00777130" w:rsidRPr="00FA2D03" w:rsidRDefault="00777130" w:rsidP="007D7CD5">
      <w:pPr>
        <w:rPr>
          <w:noProof/>
        </w:rPr>
      </w:pPr>
    </w:p>
    <w:p w14:paraId="4E9CE3BB" w14:textId="77777777" w:rsidR="002919CC" w:rsidRPr="00FA2D03" w:rsidRDefault="002919CC" w:rsidP="002919CC">
      <w:pPr>
        <w:rPr>
          <w:b/>
          <w:bCs/>
          <w:noProof/>
        </w:rPr>
      </w:pPr>
      <w:r w:rsidRPr="00FA2D03">
        <w:rPr>
          <w:b/>
          <w:bCs/>
          <w:noProof/>
        </w:rPr>
        <w:t>Letter Grad</w:t>
      </w:r>
    </w:p>
    <w:tbl>
      <w:tblPr>
        <w:tblW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5"/>
        <w:gridCol w:w="2250"/>
      </w:tblGrid>
      <w:tr w:rsidR="002919CC" w:rsidRPr="00FA2D03" w14:paraId="7D72CD3E" w14:textId="77777777" w:rsidTr="00841AB5">
        <w:trPr>
          <w:trHeight w:val="316"/>
        </w:trPr>
        <w:tc>
          <w:tcPr>
            <w:tcW w:w="1705" w:type="dxa"/>
          </w:tcPr>
          <w:p w14:paraId="73D96289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Grade</w:t>
            </w:r>
          </w:p>
        </w:tc>
        <w:tc>
          <w:tcPr>
            <w:tcW w:w="2250" w:type="dxa"/>
          </w:tcPr>
          <w:p w14:paraId="75A6074B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Percent Range</w:t>
            </w:r>
          </w:p>
        </w:tc>
      </w:tr>
      <w:tr w:rsidR="002919CC" w:rsidRPr="00FA2D03" w14:paraId="522B5495" w14:textId="77777777" w:rsidTr="00841AB5">
        <w:trPr>
          <w:trHeight w:val="316"/>
        </w:trPr>
        <w:tc>
          <w:tcPr>
            <w:tcW w:w="1705" w:type="dxa"/>
          </w:tcPr>
          <w:p w14:paraId="3838AD40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A</w:t>
            </w:r>
          </w:p>
        </w:tc>
        <w:tc>
          <w:tcPr>
            <w:tcW w:w="2250" w:type="dxa"/>
          </w:tcPr>
          <w:p w14:paraId="715B2F1D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94-100</w:t>
            </w:r>
          </w:p>
        </w:tc>
      </w:tr>
      <w:tr w:rsidR="002919CC" w:rsidRPr="00FA2D03" w14:paraId="6769036A" w14:textId="77777777" w:rsidTr="00841AB5">
        <w:trPr>
          <w:trHeight w:val="316"/>
        </w:trPr>
        <w:tc>
          <w:tcPr>
            <w:tcW w:w="1705" w:type="dxa"/>
          </w:tcPr>
          <w:p w14:paraId="6358CB71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A-</w:t>
            </w:r>
          </w:p>
        </w:tc>
        <w:tc>
          <w:tcPr>
            <w:tcW w:w="2250" w:type="dxa"/>
          </w:tcPr>
          <w:p w14:paraId="60819CCB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90-93</w:t>
            </w:r>
          </w:p>
        </w:tc>
      </w:tr>
      <w:tr w:rsidR="002919CC" w:rsidRPr="00FA2D03" w14:paraId="0F8BB3CB" w14:textId="77777777" w:rsidTr="00841AB5">
        <w:trPr>
          <w:trHeight w:val="316"/>
        </w:trPr>
        <w:tc>
          <w:tcPr>
            <w:tcW w:w="1705" w:type="dxa"/>
          </w:tcPr>
          <w:p w14:paraId="42B4FA62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B+</w:t>
            </w:r>
          </w:p>
        </w:tc>
        <w:tc>
          <w:tcPr>
            <w:tcW w:w="2250" w:type="dxa"/>
          </w:tcPr>
          <w:p w14:paraId="33F66BA0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87-89</w:t>
            </w:r>
          </w:p>
        </w:tc>
      </w:tr>
      <w:tr w:rsidR="002919CC" w:rsidRPr="00FA2D03" w14:paraId="019524A9" w14:textId="77777777" w:rsidTr="00841AB5">
        <w:trPr>
          <w:trHeight w:val="316"/>
        </w:trPr>
        <w:tc>
          <w:tcPr>
            <w:tcW w:w="1705" w:type="dxa"/>
          </w:tcPr>
          <w:p w14:paraId="7D7D1DFA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B</w:t>
            </w:r>
          </w:p>
        </w:tc>
        <w:tc>
          <w:tcPr>
            <w:tcW w:w="2250" w:type="dxa"/>
          </w:tcPr>
          <w:p w14:paraId="43F3F89B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83-86</w:t>
            </w:r>
          </w:p>
        </w:tc>
      </w:tr>
      <w:tr w:rsidR="002919CC" w:rsidRPr="00FA2D03" w14:paraId="4A177F88" w14:textId="77777777" w:rsidTr="00841AB5">
        <w:trPr>
          <w:trHeight w:val="316"/>
        </w:trPr>
        <w:tc>
          <w:tcPr>
            <w:tcW w:w="1705" w:type="dxa"/>
          </w:tcPr>
          <w:p w14:paraId="51AC0C69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B-</w:t>
            </w:r>
          </w:p>
        </w:tc>
        <w:tc>
          <w:tcPr>
            <w:tcW w:w="2250" w:type="dxa"/>
          </w:tcPr>
          <w:p w14:paraId="5064E7A5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80-82</w:t>
            </w:r>
          </w:p>
        </w:tc>
      </w:tr>
      <w:tr w:rsidR="002919CC" w:rsidRPr="00FA2D03" w14:paraId="2382178A" w14:textId="77777777" w:rsidTr="00841AB5">
        <w:trPr>
          <w:trHeight w:val="316"/>
        </w:trPr>
        <w:tc>
          <w:tcPr>
            <w:tcW w:w="1705" w:type="dxa"/>
          </w:tcPr>
          <w:p w14:paraId="02844F0A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C+</w:t>
            </w:r>
          </w:p>
        </w:tc>
        <w:tc>
          <w:tcPr>
            <w:tcW w:w="2250" w:type="dxa"/>
          </w:tcPr>
          <w:p w14:paraId="28D8E2D0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77-79</w:t>
            </w:r>
          </w:p>
        </w:tc>
      </w:tr>
      <w:tr w:rsidR="002919CC" w:rsidRPr="00FA2D03" w14:paraId="4A4967C1" w14:textId="77777777" w:rsidTr="00841AB5">
        <w:trPr>
          <w:trHeight w:val="316"/>
        </w:trPr>
        <w:tc>
          <w:tcPr>
            <w:tcW w:w="1705" w:type="dxa"/>
          </w:tcPr>
          <w:p w14:paraId="50CDC8AC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C</w:t>
            </w:r>
          </w:p>
        </w:tc>
        <w:tc>
          <w:tcPr>
            <w:tcW w:w="2250" w:type="dxa"/>
          </w:tcPr>
          <w:p w14:paraId="01984987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73-76</w:t>
            </w:r>
          </w:p>
        </w:tc>
      </w:tr>
      <w:tr w:rsidR="002919CC" w:rsidRPr="00FA2D03" w14:paraId="1A6601A7" w14:textId="77777777" w:rsidTr="00841AB5">
        <w:trPr>
          <w:trHeight w:val="316"/>
        </w:trPr>
        <w:tc>
          <w:tcPr>
            <w:tcW w:w="1705" w:type="dxa"/>
          </w:tcPr>
          <w:p w14:paraId="7D1E3B4A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C-</w:t>
            </w:r>
          </w:p>
        </w:tc>
        <w:tc>
          <w:tcPr>
            <w:tcW w:w="2250" w:type="dxa"/>
          </w:tcPr>
          <w:p w14:paraId="0BD58BEF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70-72</w:t>
            </w:r>
          </w:p>
        </w:tc>
      </w:tr>
      <w:tr w:rsidR="002919CC" w:rsidRPr="00FA2D03" w14:paraId="18A78FA5" w14:textId="77777777" w:rsidTr="00841AB5">
        <w:trPr>
          <w:trHeight w:val="316"/>
        </w:trPr>
        <w:tc>
          <w:tcPr>
            <w:tcW w:w="1705" w:type="dxa"/>
          </w:tcPr>
          <w:p w14:paraId="565A357D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D+</w:t>
            </w:r>
          </w:p>
        </w:tc>
        <w:tc>
          <w:tcPr>
            <w:tcW w:w="2250" w:type="dxa"/>
          </w:tcPr>
          <w:p w14:paraId="5DC2E3BC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67-69</w:t>
            </w:r>
          </w:p>
        </w:tc>
      </w:tr>
      <w:tr w:rsidR="002919CC" w:rsidRPr="00FA2D03" w14:paraId="21B0675F" w14:textId="77777777" w:rsidTr="00841AB5">
        <w:trPr>
          <w:trHeight w:val="316"/>
        </w:trPr>
        <w:tc>
          <w:tcPr>
            <w:tcW w:w="1705" w:type="dxa"/>
          </w:tcPr>
          <w:p w14:paraId="6F3E7971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D</w:t>
            </w:r>
          </w:p>
        </w:tc>
        <w:tc>
          <w:tcPr>
            <w:tcW w:w="2250" w:type="dxa"/>
          </w:tcPr>
          <w:p w14:paraId="4AC5CF59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63-66</w:t>
            </w:r>
          </w:p>
        </w:tc>
      </w:tr>
      <w:tr w:rsidR="002919CC" w:rsidRPr="00FA2D03" w14:paraId="520F16D0" w14:textId="77777777" w:rsidTr="00841AB5">
        <w:trPr>
          <w:trHeight w:val="316"/>
        </w:trPr>
        <w:tc>
          <w:tcPr>
            <w:tcW w:w="1705" w:type="dxa"/>
          </w:tcPr>
          <w:p w14:paraId="077A596B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D-</w:t>
            </w:r>
          </w:p>
        </w:tc>
        <w:tc>
          <w:tcPr>
            <w:tcW w:w="2250" w:type="dxa"/>
          </w:tcPr>
          <w:p w14:paraId="7BC5104B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60-62</w:t>
            </w:r>
          </w:p>
        </w:tc>
      </w:tr>
      <w:tr w:rsidR="002919CC" w:rsidRPr="00FA2D03" w14:paraId="49068031" w14:textId="77777777" w:rsidTr="00841AB5">
        <w:trPr>
          <w:trHeight w:val="316"/>
        </w:trPr>
        <w:tc>
          <w:tcPr>
            <w:tcW w:w="1705" w:type="dxa"/>
          </w:tcPr>
          <w:p w14:paraId="27EB1649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F</w:t>
            </w:r>
          </w:p>
        </w:tc>
        <w:tc>
          <w:tcPr>
            <w:tcW w:w="2250" w:type="dxa"/>
          </w:tcPr>
          <w:p w14:paraId="00C2B781" w14:textId="77777777" w:rsidR="002919CC" w:rsidRPr="00FA2D03" w:rsidRDefault="002919CC" w:rsidP="002919CC">
            <w:pPr>
              <w:rPr>
                <w:b/>
                <w:bCs/>
                <w:noProof/>
              </w:rPr>
            </w:pPr>
            <w:r w:rsidRPr="00FA2D03">
              <w:rPr>
                <w:b/>
                <w:bCs/>
                <w:noProof/>
              </w:rPr>
              <w:t>0-59</w:t>
            </w:r>
          </w:p>
        </w:tc>
      </w:tr>
    </w:tbl>
    <w:p w14:paraId="61B0FA3D" w14:textId="2BE2841A" w:rsidR="00492036" w:rsidRDefault="00492036" w:rsidP="00C7425B">
      <w:pPr>
        <w:rPr>
          <w:b/>
          <w:bCs/>
          <w:noProof/>
        </w:rPr>
      </w:pPr>
    </w:p>
    <w:sectPr w:rsidR="00492036" w:rsidSect="00A226E4">
      <w:headerReference w:type="first" r:id="rId10"/>
      <w:pgSz w:w="12240" w:h="15840"/>
      <w:pgMar w:top="1440" w:right="1440" w:bottom="1440" w:left="1440" w:header="10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5F3DC" w14:textId="77777777" w:rsidR="00A226E4" w:rsidRDefault="00A226E4" w:rsidP="002F6ECB">
      <w:r>
        <w:separator/>
      </w:r>
    </w:p>
  </w:endnote>
  <w:endnote w:type="continuationSeparator" w:id="0">
    <w:p w14:paraId="0D8371C2" w14:textId="77777777" w:rsidR="00A226E4" w:rsidRDefault="00A226E4" w:rsidP="002F6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C1916" w14:textId="77777777" w:rsidR="00A226E4" w:rsidRDefault="00A226E4" w:rsidP="002F6ECB">
      <w:r>
        <w:separator/>
      </w:r>
    </w:p>
  </w:footnote>
  <w:footnote w:type="continuationSeparator" w:id="0">
    <w:p w14:paraId="6EFA05E2" w14:textId="77777777" w:rsidR="00A226E4" w:rsidRDefault="00A226E4" w:rsidP="002F6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ED9A6" w14:textId="77777777" w:rsidR="002F6ECB" w:rsidRDefault="002F6ECB" w:rsidP="002F6ECB">
    <w:pPr>
      <w:pStyle w:val="Header"/>
      <w:tabs>
        <w:tab w:val="clear" w:pos="4680"/>
        <w:tab w:val="clear" w:pos="9360"/>
        <w:tab w:val="left" w:pos="27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F5C95"/>
    <w:multiLevelType w:val="hybridMultilevel"/>
    <w:tmpl w:val="345C0422"/>
    <w:lvl w:ilvl="0" w:tplc="EADCA4F6">
      <w:start w:val="1"/>
      <w:numFmt w:val="upperLetter"/>
      <w:lvlText w:val="%1"/>
      <w:lvlJc w:val="left"/>
      <w:pPr>
        <w:ind w:left="571" w:hanging="452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 w:tplc="11AE9BF6">
      <w:numFmt w:val="bullet"/>
      <w:lvlText w:val="•"/>
      <w:lvlJc w:val="left"/>
      <w:pPr>
        <w:ind w:left="1520" w:hanging="452"/>
      </w:pPr>
      <w:rPr>
        <w:rFonts w:hint="default"/>
        <w:lang w:val="en-US" w:eastAsia="en-US" w:bidi="ar-SA"/>
      </w:rPr>
    </w:lvl>
    <w:lvl w:ilvl="2" w:tplc="CAC4363A">
      <w:numFmt w:val="bullet"/>
      <w:lvlText w:val="•"/>
      <w:lvlJc w:val="left"/>
      <w:pPr>
        <w:ind w:left="2460" w:hanging="452"/>
      </w:pPr>
      <w:rPr>
        <w:rFonts w:hint="default"/>
        <w:lang w:val="en-US" w:eastAsia="en-US" w:bidi="ar-SA"/>
      </w:rPr>
    </w:lvl>
    <w:lvl w:ilvl="3" w:tplc="A49CA69C">
      <w:numFmt w:val="bullet"/>
      <w:lvlText w:val="•"/>
      <w:lvlJc w:val="left"/>
      <w:pPr>
        <w:ind w:left="3400" w:hanging="452"/>
      </w:pPr>
      <w:rPr>
        <w:rFonts w:hint="default"/>
        <w:lang w:val="en-US" w:eastAsia="en-US" w:bidi="ar-SA"/>
      </w:rPr>
    </w:lvl>
    <w:lvl w:ilvl="4" w:tplc="51DA9D7C">
      <w:numFmt w:val="bullet"/>
      <w:lvlText w:val="•"/>
      <w:lvlJc w:val="left"/>
      <w:pPr>
        <w:ind w:left="4340" w:hanging="452"/>
      </w:pPr>
      <w:rPr>
        <w:rFonts w:hint="default"/>
        <w:lang w:val="en-US" w:eastAsia="en-US" w:bidi="ar-SA"/>
      </w:rPr>
    </w:lvl>
    <w:lvl w:ilvl="5" w:tplc="32E04B1C">
      <w:numFmt w:val="bullet"/>
      <w:lvlText w:val="•"/>
      <w:lvlJc w:val="left"/>
      <w:pPr>
        <w:ind w:left="5280" w:hanging="452"/>
      </w:pPr>
      <w:rPr>
        <w:rFonts w:hint="default"/>
        <w:lang w:val="en-US" w:eastAsia="en-US" w:bidi="ar-SA"/>
      </w:rPr>
    </w:lvl>
    <w:lvl w:ilvl="6" w:tplc="C634713C">
      <w:numFmt w:val="bullet"/>
      <w:lvlText w:val="•"/>
      <w:lvlJc w:val="left"/>
      <w:pPr>
        <w:ind w:left="6220" w:hanging="452"/>
      </w:pPr>
      <w:rPr>
        <w:rFonts w:hint="default"/>
        <w:lang w:val="en-US" w:eastAsia="en-US" w:bidi="ar-SA"/>
      </w:rPr>
    </w:lvl>
    <w:lvl w:ilvl="7" w:tplc="77F0C2F2">
      <w:numFmt w:val="bullet"/>
      <w:lvlText w:val="•"/>
      <w:lvlJc w:val="left"/>
      <w:pPr>
        <w:ind w:left="7160" w:hanging="452"/>
      </w:pPr>
      <w:rPr>
        <w:rFonts w:hint="default"/>
        <w:lang w:val="en-US" w:eastAsia="en-US" w:bidi="ar-SA"/>
      </w:rPr>
    </w:lvl>
    <w:lvl w:ilvl="8" w:tplc="3BDAAA38">
      <w:numFmt w:val="bullet"/>
      <w:lvlText w:val="•"/>
      <w:lvlJc w:val="left"/>
      <w:pPr>
        <w:ind w:left="8100" w:hanging="452"/>
      </w:pPr>
      <w:rPr>
        <w:rFonts w:hint="default"/>
        <w:lang w:val="en-US" w:eastAsia="en-US" w:bidi="ar-SA"/>
      </w:rPr>
    </w:lvl>
  </w:abstractNum>
  <w:abstractNum w:abstractNumId="1" w15:restartNumberingAfterBreak="0">
    <w:nsid w:val="17C87A47"/>
    <w:multiLevelType w:val="hybridMultilevel"/>
    <w:tmpl w:val="CC66FDB6"/>
    <w:lvl w:ilvl="0" w:tplc="2622296E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E1122"/>
    <w:multiLevelType w:val="hybridMultilevel"/>
    <w:tmpl w:val="F352462C"/>
    <w:lvl w:ilvl="0" w:tplc="90FA6602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75195"/>
    <w:multiLevelType w:val="multilevel"/>
    <w:tmpl w:val="269A41C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81A2F75"/>
    <w:multiLevelType w:val="hybridMultilevel"/>
    <w:tmpl w:val="B07051F4"/>
    <w:lvl w:ilvl="0" w:tplc="FFFFFFFF">
      <w:start w:val="1"/>
      <w:numFmt w:val="decimal"/>
      <w:lvlText w:val="%1."/>
      <w:lvlJc w:val="left"/>
      <w:pPr>
        <w:ind w:left="4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B611E5"/>
    <w:multiLevelType w:val="hybridMultilevel"/>
    <w:tmpl w:val="8926F4B6"/>
    <w:lvl w:ilvl="0" w:tplc="9F4A79F4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F85A58A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B0706800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3" w:tplc="1D62B8DE"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4" w:tplc="A4003FF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  <w:lvl w:ilvl="5" w:tplc="AB86E0A6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E946AF9A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 w:tplc="576E6B28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 w:tplc="37A08300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EF82144"/>
    <w:multiLevelType w:val="hybridMultilevel"/>
    <w:tmpl w:val="D706B3CC"/>
    <w:lvl w:ilvl="0" w:tplc="B5A61AE2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051A3"/>
    <w:multiLevelType w:val="multilevel"/>
    <w:tmpl w:val="1E1EDA4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Roman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C010603"/>
    <w:multiLevelType w:val="multilevel"/>
    <w:tmpl w:val="BCA8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685EB7"/>
    <w:multiLevelType w:val="hybridMultilevel"/>
    <w:tmpl w:val="B07051F4"/>
    <w:lvl w:ilvl="0" w:tplc="7D06C12C">
      <w:start w:val="1"/>
      <w:numFmt w:val="decimal"/>
      <w:lvlText w:val="%1."/>
      <w:lvlJc w:val="left"/>
      <w:pPr>
        <w:ind w:left="4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8BE0A2A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28522928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350ED014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4" w:tplc="200CB644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FAEA73D8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93269DC2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7" w:tplc="CCF4552E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183C0FE2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4A11CF7"/>
    <w:multiLevelType w:val="hybridMultilevel"/>
    <w:tmpl w:val="BD74A0F4"/>
    <w:lvl w:ilvl="0" w:tplc="22462E26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675309">
    <w:abstractNumId w:val="5"/>
  </w:num>
  <w:num w:numId="2" w16cid:durableId="18241409">
    <w:abstractNumId w:val="0"/>
  </w:num>
  <w:num w:numId="3" w16cid:durableId="1049763598">
    <w:abstractNumId w:val="9"/>
  </w:num>
  <w:num w:numId="4" w16cid:durableId="39481974">
    <w:abstractNumId w:val="4"/>
  </w:num>
  <w:num w:numId="5" w16cid:durableId="586383003">
    <w:abstractNumId w:val="3"/>
  </w:num>
  <w:num w:numId="6" w16cid:durableId="1430932227">
    <w:abstractNumId w:val="7"/>
  </w:num>
  <w:num w:numId="7" w16cid:durableId="579103392">
    <w:abstractNumId w:val="2"/>
  </w:num>
  <w:num w:numId="8" w16cid:durableId="658312976">
    <w:abstractNumId w:val="1"/>
  </w:num>
  <w:num w:numId="9" w16cid:durableId="151801641">
    <w:abstractNumId w:val="10"/>
  </w:num>
  <w:num w:numId="10" w16cid:durableId="176233972">
    <w:abstractNumId w:val="6"/>
  </w:num>
  <w:num w:numId="11" w16cid:durableId="11103221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6B"/>
    <w:rsid w:val="00003399"/>
    <w:rsid w:val="00007762"/>
    <w:rsid w:val="00011D8B"/>
    <w:rsid w:val="000166D8"/>
    <w:rsid w:val="0002010F"/>
    <w:rsid w:val="00021066"/>
    <w:rsid w:val="00022231"/>
    <w:rsid w:val="00023675"/>
    <w:rsid w:val="00023A55"/>
    <w:rsid w:val="00033E5B"/>
    <w:rsid w:val="000345E5"/>
    <w:rsid w:val="000375D6"/>
    <w:rsid w:val="00041F1D"/>
    <w:rsid w:val="00042159"/>
    <w:rsid w:val="000456E2"/>
    <w:rsid w:val="00046F62"/>
    <w:rsid w:val="000553F1"/>
    <w:rsid w:val="00056D2A"/>
    <w:rsid w:val="0006432C"/>
    <w:rsid w:val="00065807"/>
    <w:rsid w:val="00070192"/>
    <w:rsid w:val="00070A82"/>
    <w:rsid w:val="000723B7"/>
    <w:rsid w:val="00073412"/>
    <w:rsid w:val="00077DD3"/>
    <w:rsid w:val="000907B4"/>
    <w:rsid w:val="000947DF"/>
    <w:rsid w:val="0009554A"/>
    <w:rsid w:val="000B4FE5"/>
    <w:rsid w:val="000B7286"/>
    <w:rsid w:val="000B7FF6"/>
    <w:rsid w:val="000E1F1C"/>
    <w:rsid w:val="000E2C93"/>
    <w:rsid w:val="000F0F17"/>
    <w:rsid w:val="000F49AC"/>
    <w:rsid w:val="000F6DF8"/>
    <w:rsid w:val="00101656"/>
    <w:rsid w:val="00102893"/>
    <w:rsid w:val="00105132"/>
    <w:rsid w:val="00114979"/>
    <w:rsid w:val="00133BCB"/>
    <w:rsid w:val="001353D5"/>
    <w:rsid w:val="00142540"/>
    <w:rsid w:val="00155D27"/>
    <w:rsid w:val="00162524"/>
    <w:rsid w:val="001641BE"/>
    <w:rsid w:val="0017039C"/>
    <w:rsid w:val="00182DC7"/>
    <w:rsid w:val="00186667"/>
    <w:rsid w:val="00197E59"/>
    <w:rsid w:val="001A0DC0"/>
    <w:rsid w:val="001A0EB9"/>
    <w:rsid w:val="001A2279"/>
    <w:rsid w:val="001A2EA7"/>
    <w:rsid w:val="001A3F17"/>
    <w:rsid w:val="001A7C31"/>
    <w:rsid w:val="001C5873"/>
    <w:rsid w:val="001C5CAC"/>
    <w:rsid w:val="001D0DBF"/>
    <w:rsid w:val="001D744E"/>
    <w:rsid w:val="001E133A"/>
    <w:rsid w:val="001E4FEA"/>
    <w:rsid w:val="001E5043"/>
    <w:rsid w:val="001E7262"/>
    <w:rsid w:val="001F0163"/>
    <w:rsid w:val="001F54B7"/>
    <w:rsid w:val="001F564E"/>
    <w:rsid w:val="002012F4"/>
    <w:rsid w:val="00203D22"/>
    <w:rsid w:val="00212D6B"/>
    <w:rsid w:val="00217626"/>
    <w:rsid w:val="00230B3D"/>
    <w:rsid w:val="00243AFC"/>
    <w:rsid w:val="00247D5E"/>
    <w:rsid w:val="00253F1F"/>
    <w:rsid w:val="00260352"/>
    <w:rsid w:val="0027543A"/>
    <w:rsid w:val="00275810"/>
    <w:rsid w:val="00284928"/>
    <w:rsid w:val="00286156"/>
    <w:rsid w:val="00290B22"/>
    <w:rsid w:val="002919CC"/>
    <w:rsid w:val="002A2BC0"/>
    <w:rsid w:val="002A353F"/>
    <w:rsid w:val="002A38A6"/>
    <w:rsid w:val="002A4DE2"/>
    <w:rsid w:val="002A7B75"/>
    <w:rsid w:val="002B23C0"/>
    <w:rsid w:val="002B36BB"/>
    <w:rsid w:val="002B370F"/>
    <w:rsid w:val="002D3A4E"/>
    <w:rsid w:val="002D497F"/>
    <w:rsid w:val="002E0B50"/>
    <w:rsid w:val="002E2E62"/>
    <w:rsid w:val="002E5492"/>
    <w:rsid w:val="002F1961"/>
    <w:rsid w:val="002F5339"/>
    <w:rsid w:val="002F6294"/>
    <w:rsid w:val="002F6ECB"/>
    <w:rsid w:val="00300D2D"/>
    <w:rsid w:val="00305BC4"/>
    <w:rsid w:val="003069E7"/>
    <w:rsid w:val="00310647"/>
    <w:rsid w:val="0031112D"/>
    <w:rsid w:val="00321532"/>
    <w:rsid w:val="00323B14"/>
    <w:rsid w:val="0033594B"/>
    <w:rsid w:val="003369E4"/>
    <w:rsid w:val="003402B9"/>
    <w:rsid w:val="00345352"/>
    <w:rsid w:val="00350D3A"/>
    <w:rsid w:val="00354EA2"/>
    <w:rsid w:val="00360326"/>
    <w:rsid w:val="00363A0E"/>
    <w:rsid w:val="003736CA"/>
    <w:rsid w:val="003805EF"/>
    <w:rsid w:val="00390477"/>
    <w:rsid w:val="00395509"/>
    <w:rsid w:val="003A7195"/>
    <w:rsid w:val="003A7AD7"/>
    <w:rsid w:val="003B4C68"/>
    <w:rsid w:val="003C2DC5"/>
    <w:rsid w:val="003C3BC7"/>
    <w:rsid w:val="003C4E13"/>
    <w:rsid w:val="003D5D47"/>
    <w:rsid w:val="003D7CB6"/>
    <w:rsid w:val="003E58E9"/>
    <w:rsid w:val="003F05F7"/>
    <w:rsid w:val="003F3591"/>
    <w:rsid w:val="003F71DD"/>
    <w:rsid w:val="003F751F"/>
    <w:rsid w:val="003F7DD2"/>
    <w:rsid w:val="00403254"/>
    <w:rsid w:val="004056BD"/>
    <w:rsid w:val="0042088B"/>
    <w:rsid w:val="004216FB"/>
    <w:rsid w:val="00430BBF"/>
    <w:rsid w:val="00431CB0"/>
    <w:rsid w:val="00437186"/>
    <w:rsid w:val="00441E23"/>
    <w:rsid w:val="00443565"/>
    <w:rsid w:val="0044399F"/>
    <w:rsid w:val="00450796"/>
    <w:rsid w:val="004543E4"/>
    <w:rsid w:val="00456385"/>
    <w:rsid w:val="00456A5A"/>
    <w:rsid w:val="0046024A"/>
    <w:rsid w:val="00466E66"/>
    <w:rsid w:val="004777B9"/>
    <w:rsid w:val="00485E50"/>
    <w:rsid w:val="00486261"/>
    <w:rsid w:val="00492036"/>
    <w:rsid w:val="00495DB2"/>
    <w:rsid w:val="004A0879"/>
    <w:rsid w:val="004A2E6B"/>
    <w:rsid w:val="004A7099"/>
    <w:rsid w:val="004C0A98"/>
    <w:rsid w:val="004C4335"/>
    <w:rsid w:val="004C4AD7"/>
    <w:rsid w:val="004C7E5C"/>
    <w:rsid w:val="004D5D72"/>
    <w:rsid w:val="004D74F4"/>
    <w:rsid w:val="004E3C67"/>
    <w:rsid w:val="004E406B"/>
    <w:rsid w:val="004F1D9D"/>
    <w:rsid w:val="004F218A"/>
    <w:rsid w:val="004F416E"/>
    <w:rsid w:val="004F6D8E"/>
    <w:rsid w:val="00505ACD"/>
    <w:rsid w:val="00506B7C"/>
    <w:rsid w:val="00512B36"/>
    <w:rsid w:val="0051317A"/>
    <w:rsid w:val="00513FD7"/>
    <w:rsid w:val="005141BA"/>
    <w:rsid w:val="00520D27"/>
    <w:rsid w:val="00521BF8"/>
    <w:rsid w:val="00523A9F"/>
    <w:rsid w:val="00525794"/>
    <w:rsid w:val="005266A7"/>
    <w:rsid w:val="00532D8B"/>
    <w:rsid w:val="005336D8"/>
    <w:rsid w:val="005366B3"/>
    <w:rsid w:val="005366E4"/>
    <w:rsid w:val="0053796B"/>
    <w:rsid w:val="00540EED"/>
    <w:rsid w:val="00551C9F"/>
    <w:rsid w:val="0055279D"/>
    <w:rsid w:val="00555FF7"/>
    <w:rsid w:val="00556185"/>
    <w:rsid w:val="005652E0"/>
    <w:rsid w:val="00571CDF"/>
    <w:rsid w:val="00583739"/>
    <w:rsid w:val="00590009"/>
    <w:rsid w:val="00593886"/>
    <w:rsid w:val="00595BA6"/>
    <w:rsid w:val="005A44E5"/>
    <w:rsid w:val="005A4709"/>
    <w:rsid w:val="005A5721"/>
    <w:rsid w:val="005A5B9A"/>
    <w:rsid w:val="005B2821"/>
    <w:rsid w:val="005B76C1"/>
    <w:rsid w:val="005C7E69"/>
    <w:rsid w:val="005D04D3"/>
    <w:rsid w:val="005E0378"/>
    <w:rsid w:val="005E53D3"/>
    <w:rsid w:val="005F4FEF"/>
    <w:rsid w:val="005F5161"/>
    <w:rsid w:val="005F6BBA"/>
    <w:rsid w:val="005F6FC8"/>
    <w:rsid w:val="005F7C69"/>
    <w:rsid w:val="00600A49"/>
    <w:rsid w:val="00611044"/>
    <w:rsid w:val="00616F95"/>
    <w:rsid w:val="00620E88"/>
    <w:rsid w:val="00621843"/>
    <w:rsid w:val="00625B25"/>
    <w:rsid w:val="00642EA4"/>
    <w:rsid w:val="0064468C"/>
    <w:rsid w:val="00644951"/>
    <w:rsid w:val="0064578C"/>
    <w:rsid w:val="00647ED0"/>
    <w:rsid w:val="00654317"/>
    <w:rsid w:val="0065513B"/>
    <w:rsid w:val="0066101E"/>
    <w:rsid w:val="00662135"/>
    <w:rsid w:val="0066635A"/>
    <w:rsid w:val="00667EEA"/>
    <w:rsid w:val="006710E6"/>
    <w:rsid w:val="006713EB"/>
    <w:rsid w:val="00672579"/>
    <w:rsid w:val="00677115"/>
    <w:rsid w:val="00680147"/>
    <w:rsid w:val="00680396"/>
    <w:rsid w:val="006857FE"/>
    <w:rsid w:val="00685DDD"/>
    <w:rsid w:val="006A11A2"/>
    <w:rsid w:val="006A1B4D"/>
    <w:rsid w:val="006A7342"/>
    <w:rsid w:val="006B2246"/>
    <w:rsid w:val="006D1666"/>
    <w:rsid w:val="006D66F9"/>
    <w:rsid w:val="006D6752"/>
    <w:rsid w:val="006E3A64"/>
    <w:rsid w:val="006F7287"/>
    <w:rsid w:val="007005AB"/>
    <w:rsid w:val="0070333D"/>
    <w:rsid w:val="00706E44"/>
    <w:rsid w:val="00710DA5"/>
    <w:rsid w:val="00715A2B"/>
    <w:rsid w:val="007172D4"/>
    <w:rsid w:val="00720EA5"/>
    <w:rsid w:val="00721A60"/>
    <w:rsid w:val="007246F6"/>
    <w:rsid w:val="00732EC7"/>
    <w:rsid w:val="00733A64"/>
    <w:rsid w:val="00737124"/>
    <w:rsid w:val="00740B64"/>
    <w:rsid w:val="00742321"/>
    <w:rsid w:val="0074549B"/>
    <w:rsid w:val="007456D8"/>
    <w:rsid w:val="00745A0B"/>
    <w:rsid w:val="00752030"/>
    <w:rsid w:val="00755758"/>
    <w:rsid w:val="00762AD2"/>
    <w:rsid w:val="00763D90"/>
    <w:rsid w:val="00765746"/>
    <w:rsid w:val="0076777E"/>
    <w:rsid w:val="00774C23"/>
    <w:rsid w:val="00775108"/>
    <w:rsid w:val="00777130"/>
    <w:rsid w:val="00784646"/>
    <w:rsid w:val="007867BD"/>
    <w:rsid w:val="00791CBE"/>
    <w:rsid w:val="00796D37"/>
    <w:rsid w:val="007A4349"/>
    <w:rsid w:val="007B0F0D"/>
    <w:rsid w:val="007B378C"/>
    <w:rsid w:val="007C2D39"/>
    <w:rsid w:val="007C3FA5"/>
    <w:rsid w:val="007D4873"/>
    <w:rsid w:val="007D6F52"/>
    <w:rsid w:val="007D74B7"/>
    <w:rsid w:val="007D7CD5"/>
    <w:rsid w:val="007E0E6F"/>
    <w:rsid w:val="007E43CD"/>
    <w:rsid w:val="007F2241"/>
    <w:rsid w:val="007F3029"/>
    <w:rsid w:val="007F4425"/>
    <w:rsid w:val="007F5635"/>
    <w:rsid w:val="007F68AC"/>
    <w:rsid w:val="007F6CC5"/>
    <w:rsid w:val="00802709"/>
    <w:rsid w:val="0080681B"/>
    <w:rsid w:val="0081216C"/>
    <w:rsid w:val="00812267"/>
    <w:rsid w:val="0081460B"/>
    <w:rsid w:val="00825066"/>
    <w:rsid w:val="008255A0"/>
    <w:rsid w:val="00834D63"/>
    <w:rsid w:val="00843267"/>
    <w:rsid w:val="00851A40"/>
    <w:rsid w:val="0085488C"/>
    <w:rsid w:val="008564A3"/>
    <w:rsid w:val="00856A71"/>
    <w:rsid w:val="00856D5E"/>
    <w:rsid w:val="008575B7"/>
    <w:rsid w:val="00870E70"/>
    <w:rsid w:val="00874237"/>
    <w:rsid w:val="00884F2B"/>
    <w:rsid w:val="008873E0"/>
    <w:rsid w:val="0089725C"/>
    <w:rsid w:val="008A12FF"/>
    <w:rsid w:val="008B2B0F"/>
    <w:rsid w:val="008B3F6C"/>
    <w:rsid w:val="008C5C3D"/>
    <w:rsid w:val="008D1887"/>
    <w:rsid w:val="008D1D6B"/>
    <w:rsid w:val="008D2283"/>
    <w:rsid w:val="008D7DB2"/>
    <w:rsid w:val="008E7B5D"/>
    <w:rsid w:val="00904659"/>
    <w:rsid w:val="00915484"/>
    <w:rsid w:val="00926844"/>
    <w:rsid w:val="00945D0C"/>
    <w:rsid w:val="00946447"/>
    <w:rsid w:val="009515D9"/>
    <w:rsid w:val="00953FD3"/>
    <w:rsid w:val="00957482"/>
    <w:rsid w:val="00957AA9"/>
    <w:rsid w:val="0096042B"/>
    <w:rsid w:val="009617C5"/>
    <w:rsid w:val="00961E27"/>
    <w:rsid w:val="00962A30"/>
    <w:rsid w:val="009632AB"/>
    <w:rsid w:val="009677C3"/>
    <w:rsid w:val="00974421"/>
    <w:rsid w:val="0097583E"/>
    <w:rsid w:val="009811E0"/>
    <w:rsid w:val="0098602A"/>
    <w:rsid w:val="009A263A"/>
    <w:rsid w:val="009B298D"/>
    <w:rsid w:val="009B2AB5"/>
    <w:rsid w:val="009C4D28"/>
    <w:rsid w:val="009D779E"/>
    <w:rsid w:val="009E28AF"/>
    <w:rsid w:val="009E2FE5"/>
    <w:rsid w:val="009E50CD"/>
    <w:rsid w:val="009E5885"/>
    <w:rsid w:val="009F615F"/>
    <w:rsid w:val="00A06575"/>
    <w:rsid w:val="00A104CD"/>
    <w:rsid w:val="00A11750"/>
    <w:rsid w:val="00A12DA2"/>
    <w:rsid w:val="00A14028"/>
    <w:rsid w:val="00A14901"/>
    <w:rsid w:val="00A176C2"/>
    <w:rsid w:val="00A17F83"/>
    <w:rsid w:val="00A22371"/>
    <w:rsid w:val="00A226E4"/>
    <w:rsid w:val="00A23CBA"/>
    <w:rsid w:val="00A26471"/>
    <w:rsid w:val="00A36129"/>
    <w:rsid w:val="00A440D2"/>
    <w:rsid w:val="00A448D8"/>
    <w:rsid w:val="00A47949"/>
    <w:rsid w:val="00A542EA"/>
    <w:rsid w:val="00A57AED"/>
    <w:rsid w:val="00A62B9E"/>
    <w:rsid w:val="00A62BFD"/>
    <w:rsid w:val="00A62DCD"/>
    <w:rsid w:val="00A6410D"/>
    <w:rsid w:val="00A64758"/>
    <w:rsid w:val="00A90840"/>
    <w:rsid w:val="00A914D3"/>
    <w:rsid w:val="00A91CBD"/>
    <w:rsid w:val="00A943EC"/>
    <w:rsid w:val="00A97976"/>
    <w:rsid w:val="00AA1FDA"/>
    <w:rsid w:val="00AB1109"/>
    <w:rsid w:val="00AC0FD9"/>
    <w:rsid w:val="00AC2755"/>
    <w:rsid w:val="00AC37DA"/>
    <w:rsid w:val="00AD0D54"/>
    <w:rsid w:val="00AD7DEF"/>
    <w:rsid w:val="00AE02B1"/>
    <w:rsid w:val="00AE0BDD"/>
    <w:rsid w:val="00AE5258"/>
    <w:rsid w:val="00AF7C32"/>
    <w:rsid w:val="00AF7F71"/>
    <w:rsid w:val="00B00F07"/>
    <w:rsid w:val="00B01384"/>
    <w:rsid w:val="00B03EA4"/>
    <w:rsid w:val="00B067FC"/>
    <w:rsid w:val="00B07EB7"/>
    <w:rsid w:val="00B1234E"/>
    <w:rsid w:val="00B16C14"/>
    <w:rsid w:val="00B20377"/>
    <w:rsid w:val="00B23992"/>
    <w:rsid w:val="00B24963"/>
    <w:rsid w:val="00B24ABF"/>
    <w:rsid w:val="00B41B62"/>
    <w:rsid w:val="00B52486"/>
    <w:rsid w:val="00B555E0"/>
    <w:rsid w:val="00B571FD"/>
    <w:rsid w:val="00B62095"/>
    <w:rsid w:val="00B64556"/>
    <w:rsid w:val="00B646B7"/>
    <w:rsid w:val="00B852E3"/>
    <w:rsid w:val="00B86093"/>
    <w:rsid w:val="00B90CFA"/>
    <w:rsid w:val="00B9200F"/>
    <w:rsid w:val="00B921DD"/>
    <w:rsid w:val="00B94491"/>
    <w:rsid w:val="00B94B3F"/>
    <w:rsid w:val="00B95720"/>
    <w:rsid w:val="00BA61CB"/>
    <w:rsid w:val="00BA6709"/>
    <w:rsid w:val="00BB14D5"/>
    <w:rsid w:val="00BB5EAC"/>
    <w:rsid w:val="00BB71F4"/>
    <w:rsid w:val="00BB7591"/>
    <w:rsid w:val="00BC3398"/>
    <w:rsid w:val="00BC36AE"/>
    <w:rsid w:val="00BC4717"/>
    <w:rsid w:val="00BC5B8A"/>
    <w:rsid w:val="00BD31BD"/>
    <w:rsid w:val="00BD42D0"/>
    <w:rsid w:val="00BD617D"/>
    <w:rsid w:val="00BE2977"/>
    <w:rsid w:val="00BE29C3"/>
    <w:rsid w:val="00BF0D82"/>
    <w:rsid w:val="00C0349F"/>
    <w:rsid w:val="00C079B1"/>
    <w:rsid w:val="00C106E6"/>
    <w:rsid w:val="00C11774"/>
    <w:rsid w:val="00C1267D"/>
    <w:rsid w:val="00C1398E"/>
    <w:rsid w:val="00C14444"/>
    <w:rsid w:val="00C16C98"/>
    <w:rsid w:val="00C22DCE"/>
    <w:rsid w:val="00C22FDB"/>
    <w:rsid w:val="00C244F0"/>
    <w:rsid w:val="00C3668F"/>
    <w:rsid w:val="00C36BFB"/>
    <w:rsid w:val="00C41714"/>
    <w:rsid w:val="00C5008F"/>
    <w:rsid w:val="00C508E9"/>
    <w:rsid w:val="00C5751F"/>
    <w:rsid w:val="00C60972"/>
    <w:rsid w:val="00C61B82"/>
    <w:rsid w:val="00C62BA4"/>
    <w:rsid w:val="00C6420D"/>
    <w:rsid w:val="00C64E00"/>
    <w:rsid w:val="00C65745"/>
    <w:rsid w:val="00C73169"/>
    <w:rsid w:val="00C7425B"/>
    <w:rsid w:val="00C80B9B"/>
    <w:rsid w:val="00C84C42"/>
    <w:rsid w:val="00C8794C"/>
    <w:rsid w:val="00C97C6E"/>
    <w:rsid w:val="00CA0135"/>
    <w:rsid w:val="00CA55F7"/>
    <w:rsid w:val="00CA6B7D"/>
    <w:rsid w:val="00CA7A08"/>
    <w:rsid w:val="00CB14B0"/>
    <w:rsid w:val="00CB1B05"/>
    <w:rsid w:val="00CB27AD"/>
    <w:rsid w:val="00CB28CA"/>
    <w:rsid w:val="00CB3800"/>
    <w:rsid w:val="00CB4AD6"/>
    <w:rsid w:val="00CB69B4"/>
    <w:rsid w:val="00CB6B27"/>
    <w:rsid w:val="00CC1B9D"/>
    <w:rsid w:val="00CC5D65"/>
    <w:rsid w:val="00CE0D3B"/>
    <w:rsid w:val="00CE1B2A"/>
    <w:rsid w:val="00CE50E5"/>
    <w:rsid w:val="00CE51E4"/>
    <w:rsid w:val="00CE7935"/>
    <w:rsid w:val="00CF21C1"/>
    <w:rsid w:val="00CF5D50"/>
    <w:rsid w:val="00CF634E"/>
    <w:rsid w:val="00CF6C85"/>
    <w:rsid w:val="00CF7416"/>
    <w:rsid w:val="00D0000D"/>
    <w:rsid w:val="00D0477D"/>
    <w:rsid w:val="00D04BD6"/>
    <w:rsid w:val="00D068CE"/>
    <w:rsid w:val="00D100AB"/>
    <w:rsid w:val="00D126BD"/>
    <w:rsid w:val="00D20C9E"/>
    <w:rsid w:val="00D300C6"/>
    <w:rsid w:val="00D35222"/>
    <w:rsid w:val="00D3538A"/>
    <w:rsid w:val="00D35F76"/>
    <w:rsid w:val="00D36C2F"/>
    <w:rsid w:val="00D40767"/>
    <w:rsid w:val="00D40CBE"/>
    <w:rsid w:val="00D4782C"/>
    <w:rsid w:val="00D50AB8"/>
    <w:rsid w:val="00D53269"/>
    <w:rsid w:val="00D62AB2"/>
    <w:rsid w:val="00D63AE2"/>
    <w:rsid w:val="00D63F38"/>
    <w:rsid w:val="00D7291C"/>
    <w:rsid w:val="00D7424E"/>
    <w:rsid w:val="00D86E90"/>
    <w:rsid w:val="00D8702E"/>
    <w:rsid w:val="00D92EE3"/>
    <w:rsid w:val="00D967FD"/>
    <w:rsid w:val="00DA1689"/>
    <w:rsid w:val="00DA6B5B"/>
    <w:rsid w:val="00DB0354"/>
    <w:rsid w:val="00DB0E2D"/>
    <w:rsid w:val="00DB3789"/>
    <w:rsid w:val="00DB6299"/>
    <w:rsid w:val="00DC2137"/>
    <w:rsid w:val="00DC2DE7"/>
    <w:rsid w:val="00DD13FC"/>
    <w:rsid w:val="00DD554B"/>
    <w:rsid w:val="00DD56C0"/>
    <w:rsid w:val="00DE0FC3"/>
    <w:rsid w:val="00DE2690"/>
    <w:rsid w:val="00DE3078"/>
    <w:rsid w:val="00DF5CDE"/>
    <w:rsid w:val="00DF6B40"/>
    <w:rsid w:val="00DF77DF"/>
    <w:rsid w:val="00E07BC5"/>
    <w:rsid w:val="00E2509F"/>
    <w:rsid w:val="00E26CF2"/>
    <w:rsid w:val="00E3311A"/>
    <w:rsid w:val="00E33585"/>
    <w:rsid w:val="00E37380"/>
    <w:rsid w:val="00E4115D"/>
    <w:rsid w:val="00E517D8"/>
    <w:rsid w:val="00E5299D"/>
    <w:rsid w:val="00E533BF"/>
    <w:rsid w:val="00E558A9"/>
    <w:rsid w:val="00E62DF3"/>
    <w:rsid w:val="00E64D3F"/>
    <w:rsid w:val="00E6717F"/>
    <w:rsid w:val="00E743C9"/>
    <w:rsid w:val="00E7541B"/>
    <w:rsid w:val="00E81BF9"/>
    <w:rsid w:val="00E91427"/>
    <w:rsid w:val="00E91552"/>
    <w:rsid w:val="00E94783"/>
    <w:rsid w:val="00E95EC7"/>
    <w:rsid w:val="00E964E7"/>
    <w:rsid w:val="00E97292"/>
    <w:rsid w:val="00EA31DF"/>
    <w:rsid w:val="00EA680C"/>
    <w:rsid w:val="00EB33AA"/>
    <w:rsid w:val="00EB3D40"/>
    <w:rsid w:val="00EB4FDE"/>
    <w:rsid w:val="00EB6376"/>
    <w:rsid w:val="00EC37E7"/>
    <w:rsid w:val="00EC62DD"/>
    <w:rsid w:val="00EC7254"/>
    <w:rsid w:val="00EF034B"/>
    <w:rsid w:val="00EF4F95"/>
    <w:rsid w:val="00EF6D94"/>
    <w:rsid w:val="00F01593"/>
    <w:rsid w:val="00F02E21"/>
    <w:rsid w:val="00F15B51"/>
    <w:rsid w:val="00F16AAD"/>
    <w:rsid w:val="00F211C4"/>
    <w:rsid w:val="00F22631"/>
    <w:rsid w:val="00F26167"/>
    <w:rsid w:val="00F350F1"/>
    <w:rsid w:val="00F434B3"/>
    <w:rsid w:val="00F44E40"/>
    <w:rsid w:val="00F604F2"/>
    <w:rsid w:val="00F6109E"/>
    <w:rsid w:val="00F65446"/>
    <w:rsid w:val="00F657BF"/>
    <w:rsid w:val="00F65C4D"/>
    <w:rsid w:val="00F706E1"/>
    <w:rsid w:val="00F74D4B"/>
    <w:rsid w:val="00F76895"/>
    <w:rsid w:val="00F778FF"/>
    <w:rsid w:val="00F801F2"/>
    <w:rsid w:val="00F82377"/>
    <w:rsid w:val="00F82AB2"/>
    <w:rsid w:val="00FA2D03"/>
    <w:rsid w:val="00FA67B1"/>
    <w:rsid w:val="00FB251E"/>
    <w:rsid w:val="00FC0BAF"/>
    <w:rsid w:val="00FC0FDD"/>
    <w:rsid w:val="00FC13DF"/>
    <w:rsid w:val="00FC260D"/>
    <w:rsid w:val="00FC2B8E"/>
    <w:rsid w:val="00FC5A16"/>
    <w:rsid w:val="00FD28CF"/>
    <w:rsid w:val="00FD6A5C"/>
    <w:rsid w:val="00FE163E"/>
    <w:rsid w:val="00FE31B2"/>
    <w:rsid w:val="00FF18E9"/>
    <w:rsid w:val="00FF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3C20"/>
  <w14:defaultImageDpi w14:val="32767"/>
  <w15:chartTrackingRefBased/>
  <w15:docId w15:val="{36DE4B4C-8817-6D44-82B0-697750A2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D1D6B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link w:val="Heading1Char"/>
    <w:uiPriority w:val="1"/>
    <w:qFormat/>
    <w:rsid w:val="00C7425B"/>
    <w:pPr>
      <w:widowControl w:val="0"/>
      <w:autoSpaceDE w:val="0"/>
      <w:autoSpaceDN w:val="0"/>
      <w:spacing w:line="274" w:lineRule="exact"/>
      <w:ind w:left="12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9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te1">
    <w:name w:val="Date1"/>
    <w:qFormat/>
    <w:rsid w:val="00E07BC5"/>
    <w:pPr>
      <w:spacing w:line="260" w:lineRule="exact"/>
      <w:ind w:left="1080" w:right="720"/>
    </w:pPr>
    <w:rPr>
      <w:rFonts w:ascii="Cambria" w:hAnsi="Cambria"/>
      <w:sz w:val="20"/>
      <w:szCs w:val="20"/>
    </w:rPr>
  </w:style>
  <w:style w:type="paragraph" w:customStyle="1" w:styleId="DEPARTMENTORUNITNAME">
    <w:name w:val="DEPARTMENT OR UNIT NAME"/>
    <w:qFormat/>
    <w:rsid w:val="00E07BC5"/>
    <w:pPr>
      <w:ind w:right="720" w:firstLine="7650"/>
    </w:pPr>
    <w:rPr>
      <w:rFonts w:ascii="Cambria" w:hAnsi="Cambria"/>
      <w:b/>
      <w:bCs/>
      <w:color w:val="E05529"/>
      <w:sz w:val="20"/>
      <w:szCs w:val="20"/>
    </w:rPr>
  </w:style>
  <w:style w:type="paragraph" w:customStyle="1" w:styleId="ADDRESSPHONEWEB">
    <w:name w:val="ADDRESS/PHONE/WEB"/>
    <w:qFormat/>
    <w:rsid w:val="00E07BC5"/>
    <w:pPr>
      <w:ind w:right="720" w:firstLine="7650"/>
    </w:pPr>
    <w:rPr>
      <w:rFonts w:ascii="Cambria" w:hAnsi="Cambri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6E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ECB"/>
  </w:style>
  <w:style w:type="paragraph" w:styleId="Footer">
    <w:name w:val="footer"/>
    <w:basedOn w:val="Normal"/>
    <w:link w:val="FooterChar"/>
    <w:uiPriority w:val="99"/>
    <w:unhideWhenUsed/>
    <w:rsid w:val="002F6E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6ECB"/>
  </w:style>
  <w:style w:type="paragraph" w:styleId="NormalWeb">
    <w:name w:val="Normal (Web)"/>
    <w:basedOn w:val="Normal"/>
    <w:uiPriority w:val="99"/>
    <w:unhideWhenUsed/>
    <w:rsid w:val="002F6ECB"/>
    <w:pPr>
      <w:spacing w:before="100" w:beforeAutospacing="1" w:after="100" w:afterAutospacing="1"/>
    </w:pPr>
  </w:style>
  <w:style w:type="paragraph" w:customStyle="1" w:styleId="AUTODATE">
    <w:name w:val="AUTO DATE"/>
    <w:qFormat/>
    <w:rsid w:val="00B41B62"/>
    <w:rPr>
      <w:rFonts w:ascii="Cambria" w:hAnsi="Cambria"/>
      <w:noProof/>
      <w:sz w:val="20"/>
      <w:szCs w:val="20"/>
    </w:rPr>
  </w:style>
  <w:style w:type="paragraph" w:customStyle="1" w:styleId="BODYADDRESS">
    <w:name w:val="BODY ADDRESS"/>
    <w:qFormat/>
    <w:rsid w:val="00B41B62"/>
    <w:rPr>
      <w:rFonts w:ascii="Cambria" w:hAnsi="Cambria"/>
      <w:sz w:val="20"/>
      <w:szCs w:val="20"/>
    </w:rPr>
  </w:style>
  <w:style w:type="paragraph" w:customStyle="1" w:styleId="BODY">
    <w:name w:val="BODY"/>
    <w:qFormat/>
    <w:rsid w:val="00B41B62"/>
    <w:pPr>
      <w:spacing w:after="240"/>
    </w:pPr>
    <w:rPr>
      <w:rFonts w:ascii="Cambria" w:hAnsi="Cambri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C7425B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C7425B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C7425B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C7425B"/>
    <w:pPr>
      <w:widowControl w:val="0"/>
      <w:autoSpaceDE w:val="0"/>
      <w:autoSpaceDN w:val="0"/>
      <w:ind w:left="840" w:right="584" w:hanging="360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C7425B"/>
    <w:pPr>
      <w:widowControl w:val="0"/>
      <w:autoSpaceDE w:val="0"/>
      <w:autoSpaceDN w:val="0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74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C742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425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B0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919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2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3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9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1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6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4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2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7cx@jmu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https://a.co/d/1woR0w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g.Clay.Li/Downloads/OSU_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E6B166-5BF0-8541-A962-7BE352D54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OSU_letterhead.dotx</Template>
  <TotalTime>1</TotalTime>
  <Pages>2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Li</dc:creator>
  <cp:keywords/>
  <dc:description/>
  <cp:lastModifiedBy>Li, Cheng</cp:lastModifiedBy>
  <cp:revision>3</cp:revision>
  <dcterms:created xsi:type="dcterms:W3CDTF">2024-01-17T15:34:00Z</dcterms:created>
  <dcterms:modified xsi:type="dcterms:W3CDTF">2024-01-17T15:34:00Z</dcterms:modified>
</cp:coreProperties>
</file>